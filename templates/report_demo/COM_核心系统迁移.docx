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8"/>
        <w:jc w:val="center"/>
      </w:pPr>
      <w:r>
        <w:rPr>
          <w:rFonts w:ascii="宋体" w:hAnsi="宋体" w:eastAsia="宋体"/>
          <w:b/>
          <w:sz w:val="36"/>
        </w:rPr>
        <w:t>Oracle Advanced Customer Services</w:t>
      </w:r>
    </w:p>
    <w:p/>
    <w:p>
      <w:pPr>
        <w:pStyle w:val="35"/>
        <w:jc w:val="center"/>
      </w:pPr>
      <w:r>
        <w:rPr>
          <w:rFonts w:ascii="宋体" w:hAnsi="宋体" w:eastAsia="宋体"/>
          <w:b/>
          <w:sz w:val="44"/>
        </w:rPr>
        <w:t>盛京银行</w:t>
      </w:r>
    </w:p>
    <w:p>
      <w:pPr>
        <w:pStyle w:val="35"/>
        <w:jc w:val="center"/>
      </w:pPr>
      <w:r>
        <w:rPr>
          <w:rFonts w:ascii="宋体" w:hAnsi="宋体" w:eastAsia="宋体"/>
          <w:b/>
          <w:sz w:val="40"/>
        </w:rPr>
        <w:t>核心系统交流记录</w:t>
      </w:r>
    </w:p>
    <w:p>
      <w:pPr>
        <w:pStyle w:val="35"/>
        <w:jc w:val="center"/>
      </w:pPr>
      <w:r>
        <w:rPr>
          <w:rFonts w:ascii="宋体" w:hAnsi="宋体" w:eastAsia="宋体"/>
          <w:b/>
          <w:sz w:val="36"/>
        </w:rPr>
        <w:t>沟通纪要/交流记录</w:t>
      </w:r>
    </w:p>
    <w:p>
      <w:pPr>
        <w:pStyle w:val="35"/>
        <w:jc w:val="center"/>
      </w:pPr>
      <w:r>
        <w:rPr>
          <w:rFonts w:ascii="宋体" w:hAnsi="宋体" w:eastAsia="宋体"/>
          <w:b/>
          <w:sz w:val="28"/>
        </w:rPr>
        <w:t>Communication</w:t>
      </w:r>
    </w:p>
    <w:p>
      <w:r>
        <w:br/>
      </w:r>
    </w:p>
    <w:p>
      <w:pPr>
        <w:pStyle w:val="4"/>
      </w:pPr>
      <w:r>
        <w:rPr>
          <w:rFonts w:ascii="宋体" w:hAnsi="宋体" w:eastAsia="宋体"/>
          <w:b/>
          <w:sz w:val="22"/>
        </w:rPr>
        <w:t>ORACLE工程师：</w:t>
        <w:tab/>
      </w:r>
      <w:r>
        <w:rPr>
          <w:rFonts w:ascii="宋体" w:hAnsi="宋体" w:eastAsia="宋体"/>
          <w:sz w:val="22"/>
        </w:rPr>
        <w:t>Oracle SSC / 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报告生成日期：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现场支持起始日期：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现场支持结束日期：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现场支持总时间（小时）：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Timesheet编号：</w:t>
        <w:tab/>
      </w:r>
      <w:r>
        <w:rPr>
          <w:rFonts w:ascii="宋体" w:hAnsi="宋体" w:eastAsia="宋体"/>
          <w:sz w:val="22"/>
        </w:rPr>
        <w:t>【填写】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文档控制</w:t>
      </w:r>
    </w:p>
    <w:p>
      <w:r>
        <w:rPr>
          <w:rFonts w:ascii="宋体" w:hAnsi="宋体" w:eastAsia="宋体"/>
          <w:b w:val="0"/>
          <w:sz w:val="21"/>
        </w:rPr>
        <w:t>此文档仅供盛京银行与 Oracle 高级客户服务部（ACS）审阅。</w:t>
      </w:r>
    </w:p>
    <w:p>
      <w:r>
        <w:rPr>
          <w:rFonts w:ascii="宋体" w:hAnsi="宋体" w:eastAsia="宋体"/>
          <w:b w:val="0"/>
          <w:sz w:val="21"/>
        </w:rPr>
        <w:t>不得向与此无关的个人或机构传阅或复制。</w:t>
      </w:r>
    </w:p>
    <w:p>
      <w:r>
        <w:rPr>
          <w:rFonts w:ascii="宋体" w:hAnsi="宋体" w:eastAsia="宋体"/>
          <w:b/>
          <w:sz w:val="22"/>
        </w:rPr>
        <w:t>修改记录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修改记录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分发记录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审阅记录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目录</w:t>
      </w:r>
    </w:p>
    <w:p>
      <w:r>
        <w:rPr>
          <w:rFonts w:ascii="宋体" w:hAnsi="宋体" w:eastAsia="宋体"/>
          <w:sz w:val="22"/>
        </w:rPr>
        <w:t>1. 文档控制</w:t>
      </w:r>
    </w:p>
    <w:p>
      <w:r>
        <w:rPr>
          <w:rFonts w:ascii="宋体" w:hAnsi="宋体" w:eastAsia="宋体"/>
          <w:sz w:val="22"/>
        </w:rPr>
        <w:t>2. 目录</w:t>
      </w:r>
    </w:p>
    <w:p>
      <w:r>
        <w:rPr>
          <w:rFonts w:ascii="宋体" w:hAnsi="宋体" w:eastAsia="宋体"/>
          <w:sz w:val="22"/>
        </w:rPr>
        <w:t>3. 本次服务概述</w:t>
      </w:r>
    </w:p>
    <w:p>
      <w:r>
        <w:rPr>
          <w:rFonts w:ascii="宋体" w:hAnsi="宋体" w:eastAsia="宋体"/>
          <w:sz w:val="22"/>
        </w:rPr>
        <w:t>4. 服务基本信息</w:t>
      </w:r>
    </w:p>
    <w:p>
      <w:r>
        <w:rPr>
          <w:rFonts w:ascii="宋体" w:hAnsi="宋体" w:eastAsia="宋体"/>
          <w:sz w:val="22"/>
        </w:rPr>
        <w:t>5. 服务工作记录</w:t>
      </w:r>
    </w:p>
    <w:p>
      <w:r>
        <w:rPr>
          <w:rFonts w:ascii="宋体" w:hAnsi="宋体" w:eastAsia="宋体"/>
          <w:sz w:val="22"/>
        </w:rPr>
        <w:t>6. 沟通背景</w:t>
      </w:r>
    </w:p>
    <w:p>
      <w:r>
        <w:rPr>
          <w:rFonts w:ascii="宋体" w:hAnsi="宋体" w:eastAsia="宋体"/>
          <w:sz w:val="22"/>
        </w:rPr>
        <w:t>7. 会议/交流信息</w:t>
      </w:r>
    </w:p>
    <w:p>
      <w:r>
        <w:rPr>
          <w:rFonts w:ascii="宋体" w:hAnsi="宋体" w:eastAsia="宋体"/>
          <w:sz w:val="22"/>
        </w:rPr>
        <w:t>8. 主要议题</w:t>
      </w:r>
    </w:p>
    <w:p>
      <w:r>
        <w:rPr>
          <w:rFonts w:ascii="宋体" w:hAnsi="宋体" w:eastAsia="宋体"/>
          <w:sz w:val="22"/>
        </w:rPr>
        <w:t>9. 沟通结论</w:t>
      </w:r>
    </w:p>
    <w:p>
      <w:r>
        <w:rPr>
          <w:rFonts w:ascii="宋体" w:hAnsi="宋体" w:eastAsia="宋体"/>
          <w:sz w:val="22"/>
        </w:rPr>
        <w:t>10. 待办事项与责任人</w:t>
      </w:r>
    </w:p>
    <w:p>
      <w:r>
        <w:rPr>
          <w:rFonts w:ascii="宋体" w:hAnsi="宋体" w:eastAsia="宋体"/>
          <w:sz w:val="22"/>
        </w:rPr>
        <w:t>11. 后续计划</w:t>
      </w:r>
    </w:p>
    <w:p>
      <w:r>
        <w:rPr>
          <w:rFonts w:ascii="宋体" w:hAnsi="宋体" w:eastAsia="宋体"/>
          <w:sz w:val="22"/>
        </w:rPr>
        <w:t>12. 附件与材料清单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本次服务概述</w:t>
      </w:r>
    </w:p>
    <w:p>
      <w:r>
        <w:rPr>
          <w:rFonts w:ascii="宋体" w:hAnsi="宋体" w:eastAsia="宋体"/>
          <w:b w:val="0"/>
          <w:sz w:val="22"/>
        </w:rPr>
        <w:t>本模板用于记录盛京银行沟通纪要/交流记录相关服务交付情况。请根据实际服务过程填写服务背景、处理/实施过程、分析结论、验证结果及后续建议。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服务基本信息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盛京银行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 / 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文档类别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交流（COM，Communication）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核心系统交流记录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服务日期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服务人员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客户联系人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服务方式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 / 远程 / 混合（按实际填写）</w:t>
            </w:r>
          </w:p>
        </w:tc>
      </w:tr>
    </w:tbl>
    <w:p>
      <w:pPr>
        <w:pStyle w:val="3"/>
      </w:pPr>
      <w:r>
        <w:rPr>
          <w:rFonts w:ascii="宋体" w:hAnsi="宋体" w:eastAsia="宋体"/>
          <w:b/>
          <w:sz w:val="32"/>
        </w:rPr>
        <w:t>服务工作记录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结果/说明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p>
      <w:pPr>
        <w:pStyle w:val="5"/>
      </w:pPr>
      <w:r>
        <w:rPr>
          <w:rFonts w:ascii="宋体" w:hAnsi="宋体" w:eastAsia="宋体"/>
          <w:b/>
          <w:sz w:val="28"/>
        </w:rPr>
        <w:t>沟通背景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会议/交流信息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会议时间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会议地点/方式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参会人员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会议主题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p>
      <w:pPr>
        <w:pStyle w:val="5"/>
      </w:pPr>
      <w:r>
        <w:rPr>
          <w:rFonts w:ascii="宋体" w:hAnsi="宋体" w:eastAsia="宋体"/>
          <w:b/>
          <w:sz w:val="28"/>
        </w:rPr>
        <w:t>主要议题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沟通结论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待办事项与责任人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后续计划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附件与材料清单</w:t>
      </w:r>
    </w:p>
    <w:tbl>
      <w:tblPr>
        <w:tblStyle w:val="38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附件名称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247" w:right="1417" w:bottom="1134" w:left="1417" w:header="431" w:footer="431" w:gutter="284"/>
      <w:pgNumType w:start="1"/>
      <w:cols w:space="720" w:num="1"/>
      <w:docGrid w:linePitch="272" w:charSpace="4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7060202020A0204"/>
    <w:charset w:val="00"/>
    <w:family w:val="swiss"/>
    <w:pitch w:val="default"/>
    <w:sig w:usb0="00000287" w:usb1="00000800" w:usb2="00000000" w:usb3="00000000" w:csb0="2000009F" w:csb1="DFD7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NSimSun">
    <w:altName w:val="书宋-简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24834">
    <w:pPr>
      <w:pStyle w:val="24"/>
      <w:pBdr>
        <w:top w:val="single" w:color="auto" w:sz="4" w:space="1"/>
      </w:pBdr>
      <w:tabs>
        <w:tab w:val="right" w:pos="9898"/>
        <w:tab w:val="clear" w:pos="7920"/>
      </w:tabs>
      <w:ind w:right="96" w:rightChars="40"/>
      <w:jc w:val="both"/>
      <w:rPr>
        <w:rFonts w:ascii="Tahoma" w:hAnsi="Tahoma" w:eastAsia="黑体"/>
      </w:rPr>
    </w:pPr>
    <w:bookmarkStart w:id="25" w:name="_GoBack"/>
    <w:bookmarkEnd w:id="25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F3866">
    <w:pPr>
      <w:pStyle w:val="24"/>
    </w:pPr>
    <w: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5" name="Text Box 5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E9EEF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MBQ6bRAAAAAwEAAA8AAAAAAAAAAQAgAAAAIgAAAGRycy9kb3ducmV2Lnht&#10;bFBLAQIUABQAAAAIAIdO4kAwqwx3OQIAAHwEAAAOAAAAAAAAAAEAIAAAACABAABkcnMvZTJvRG9j&#10;LnhtbFBLBQYAAAAABgAGAFkBAADLBQAAAAA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403E9EEF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5CBB8">
    <w:pPr>
      <w:pStyle w:val="24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4" name="Text Box 4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B9070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AUOm0QAAAAMBAAAPAAAAAAAAAAEAIAAAACIAAABkcnMvZG93bnJldi54&#10;bWxQSwECFAAUAAAACACHTuJAOodmxjoCAAB8BAAADgAAAAAAAAABACAAAAAgAQAAZHJzL2Uyb0Rv&#10;Yy54bWxQSwUGAAAAAAYABgBZAQAAzA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1FFB9070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5E90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79A8">
    <w:pPr>
      <w:pStyle w:val="25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2" name="Text Box 2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473DD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60288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U7ey8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232473DD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78146">
    <w:pPr>
      <w:pStyle w:val="25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1" name="Text Box 1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9CBD7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59264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DMV9+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3D79CBD7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8667A"/>
    <w:multiLevelType w:val="multilevel"/>
    <w:tmpl w:val="2508667A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pStyle w:val="5"/>
      <w:lvlText w:val="%1.%2"/>
      <w:lvlJc w:val="left"/>
      <w:pPr>
        <w:ind w:left="576" w:hanging="576"/>
      </w:pPr>
    </w:lvl>
    <w:lvl w:ilvl="2" w:tentative="0">
      <w:start w:val="1"/>
      <w:numFmt w:val="decimal"/>
      <w:pStyle w:val="6"/>
      <w:lvlText w:val="%3.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pStyle w:val="7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</w:lvl>
  </w:abstractNum>
  <w:abstractNum w:abstractNumId="1">
    <w:nsid w:val="7FFA6917"/>
    <w:multiLevelType w:val="multilevel"/>
    <w:tmpl w:val="7FFA6917"/>
    <w:lvl w:ilvl="0" w:tentative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mirrorMargins w:val="1"/>
  <w:bordersDoNotSurroundHeader w:val="1"/>
  <w:bordersDoNotSurroundFooter w:val="1"/>
  <w:hideSpellingErrors/>
  <w:hideGrammaticalErrors/>
  <w:attachedTemplate r:id="rId1"/>
  <w:documentProtection w:enforcement="0"/>
  <w:defaultTabStop w:val="966"/>
  <w:doNotHyphenateCaps/>
  <w:drawingGridHorizontalSpacing w:val="101"/>
  <w:drawingGridVerticalSpacing w:val="136"/>
  <w:displayHorizontalDrawingGridEvery w:val="0"/>
  <w:displayVerticalDrawingGridEvery w:val="2"/>
  <w:doNotShadeFormData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1F3FC5"/>
    <w:rsid w:val="00000911"/>
    <w:rsid w:val="000010D2"/>
    <w:rsid w:val="00001250"/>
    <w:rsid w:val="000015CF"/>
    <w:rsid w:val="000017CB"/>
    <w:rsid w:val="00002A5F"/>
    <w:rsid w:val="000036D6"/>
    <w:rsid w:val="000039E4"/>
    <w:rsid w:val="00003D52"/>
    <w:rsid w:val="000053D2"/>
    <w:rsid w:val="0000603E"/>
    <w:rsid w:val="00006433"/>
    <w:rsid w:val="00007057"/>
    <w:rsid w:val="0000727B"/>
    <w:rsid w:val="00007632"/>
    <w:rsid w:val="00007722"/>
    <w:rsid w:val="00007A64"/>
    <w:rsid w:val="000105E7"/>
    <w:rsid w:val="00010B53"/>
    <w:rsid w:val="000114FC"/>
    <w:rsid w:val="00011773"/>
    <w:rsid w:val="000120DE"/>
    <w:rsid w:val="00012199"/>
    <w:rsid w:val="00012419"/>
    <w:rsid w:val="000127C3"/>
    <w:rsid w:val="00013694"/>
    <w:rsid w:val="00014EA4"/>
    <w:rsid w:val="00016447"/>
    <w:rsid w:val="00016816"/>
    <w:rsid w:val="000168FF"/>
    <w:rsid w:val="00016A8D"/>
    <w:rsid w:val="00016C66"/>
    <w:rsid w:val="000178EC"/>
    <w:rsid w:val="000179D9"/>
    <w:rsid w:val="00017E00"/>
    <w:rsid w:val="00020341"/>
    <w:rsid w:val="000204F3"/>
    <w:rsid w:val="000206A7"/>
    <w:rsid w:val="00020AE4"/>
    <w:rsid w:val="00020F8E"/>
    <w:rsid w:val="00020FAE"/>
    <w:rsid w:val="00022991"/>
    <w:rsid w:val="00022A76"/>
    <w:rsid w:val="00024234"/>
    <w:rsid w:val="000259D2"/>
    <w:rsid w:val="00025D10"/>
    <w:rsid w:val="00025EFE"/>
    <w:rsid w:val="00026095"/>
    <w:rsid w:val="00026E19"/>
    <w:rsid w:val="00026F98"/>
    <w:rsid w:val="00030449"/>
    <w:rsid w:val="00031042"/>
    <w:rsid w:val="000313D4"/>
    <w:rsid w:val="000325CA"/>
    <w:rsid w:val="00032BDF"/>
    <w:rsid w:val="00032F40"/>
    <w:rsid w:val="00033CFE"/>
    <w:rsid w:val="00034559"/>
    <w:rsid w:val="000360E1"/>
    <w:rsid w:val="000367F2"/>
    <w:rsid w:val="00037822"/>
    <w:rsid w:val="0004016D"/>
    <w:rsid w:val="000401A0"/>
    <w:rsid w:val="00041211"/>
    <w:rsid w:val="00041685"/>
    <w:rsid w:val="00041FF3"/>
    <w:rsid w:val="0004291F"/>
    <w:rsid w:val="00044717"/>
    <w:rsid w:val="00044E91"/>
    <w:rsid w:val="00044F57"/>
    <w:rsid w:val="000456A1"/>
    <w:rsid w:val="00050066"/>
    <w:rsid w:val="00050679"/>
    <w:rsid w:val="0005087C"/>
    <w:rsid w:val="00050F57"/>
    <w:rsid w:val="000512B4"/>
    <w:rsid w:val="000514AB"/>
    <w:rsid w:val="00051BF6"/>
    <w:rsid w:val="00052535"/>
    <w:rsid w:val="000525BC"/>
    <w:rsid w:val="0005358D"/>
    <w:rsid w:val="0005383F"/>
    <w:rsid w:val="00053A28"/>
    <w:rsid w:val="00053BE2"/>
    <w:rsid w:val="000543DD"/>
    <w:rsid w:val="0005458C"/>
    <w:rsid w:val="0005511E"/>
    <w:rsid w:val="00055183"/>
    <w:rsid w:val="00056AAC"/>
    <w:rsid w:val="0005766E"/>
    <w:rsid w:val="000577A8"/>
    <w:rsid w:val="000604D8"/>
    <w:rsid w:val="00060C0A"/>
    <w:rsid w:val="00060C7D"/>
    <w:rsid w:val="00060E98"/>
    <w:rsid w:val="000618A3"/>
    <w:rsid w:val="00061C36"/>
    <w:rsid w:val="00061C42"/>
    <w:rsid w:val="00061C4E"/>
    <w:rsid w:val="00061C78"/>
    <w:rsid w:val="000620DA"/>
    <w:rsid w:val="00062805"/>
    <w:rsid w:val="00062F88"/>
    <w:rsid w:val="00063CED"/>
    <w:rsid w:val="00064902"/>
    <w:rsid w:val="00064AF3"/>
    <w:rsid w:val="00064C92"/>
    <w:rsid w:val="00064FD0"/>
    <w:rsid w:val="000661A3"/>
    <w:rsid w:val="000664E3"/>
    <w:rsid w:val="000667A5"/>
    <w:rsid w:val="00066FB4"/>
    <w:rsid w:val="00066FC2"/>
    <w:rsid w:val="00067DC4"/>
    <w:rsid w:val="00070097"/>
    <w:rsid w:val="000701FF"/>
    <w:rsid w:val="00070E2F"/>
    <w:rsid w:val="00070E53"/>
    <w:rsid w:val="0007141F"/>
    <w:rsid w:val="00071AB8"/>
    <w:rsid w:val="00071BE5"/>
    <w:rsid w:val="00071F57"/>
    <w:rsid w:val="00072287"/>
    <w:rsid w:val="00072D47"/>
    <w:rsid w:val="0007336E"/>
    <w:rsid w:val="0007379B"/>
    <w:rsid w:val="00073E18"/>
    <w:rsid w:val="000742F8"/>
    <w:rsid w:val="00074332"/>
    <w:rsid w:val="00074EE8"/>
    <w:rsid w:val="00074FCC"/>
    <w:rsid w:val="00075198"/>
    <w:rsid w:val="00075C29"/>
    <w:rsid w:val="0007600A"/>
    <w:rsid w:val="00076163"/>
    <w:rsid w:val="000762EF"/>
    <w:rsid w:val="00076C96"/>
    <w:rsid w:val="000804A5"/>
    <w:rsid w:val="000810C5"/>
    <w:rsid w:val="00081219"/>
    <w:rsid w:val="00081C55"/>
    <w:rsid w:val="00082458"/>
    <w:rsid w:val="00082E10"/>
    <w:rsid w:val="00082F0F"/>
    <w:rsid w:val="0008359A"/>
    <w:rsid w:val="000835B5"/>
    <w:rsid w:val="00083B4E"/>
    <w:rsid w:val="00084C63"/>
    <w:rsid w:val="000858D4"/>
    <w:rsid w:val="000868FF"/>
    <w:rsid w:val="00086AD2"/>
    <w:rsid w:val="000907AC"/>
    <w:rsid w:val="00090FEE"/>
    <w:rsid w:val="0009166B"/>
    <w:rsid w:val="00091752"/>
    <w:rsid w:val="0009227B"/>
    <w:rsid w:val="00092A6D"/>
    <w:rsid w:val="00093735"/>
    <w:rsid w:val="00093F36"/>
    <w:rsid w:val="00094261"/>
    <w:rsid w:val="0009453F"/>
    <w:rsid w:val="0009456A"/>
    <w:rsid w:val="00094E18"/>
    <w:rsid w:val="000965E8"/>
    <w:rsid w:val="00097008"/>
    <w:rsid w:val="000970AB"/>
    <w:rsid w:val="0009738D"/>
    <w:rsid w:val="0009780D"/>
    <w:rsid w:val="00097E01"/>
    <w:rsid w:val="000A0094"/>
    <w:rsid w:val="000A0B8B"/>
    <w:rsid w:val="000A12E5"/>
    <w:rsid w:val="000A26BB"/>
    <w:rsid w:val="000A2CB9"/>
    <w:rsid w:val="000A395C"/>
    <w:rsid w:val="000A3BC1"/>
    <w:rsid w:val="000A57E9"/>
    <w:rsid w:val="000A5833"/>
    <w:rsid w:val="000A5F38"/>
    <w:rsid w:val="000A6481"/>
    <w:rsid w:val="000A7AD0"/>
    <w:rsid w:val="000A7AFE"/>
    <w:rsid w:val="000A7CA7"/>
    <w:rsid w:val="000A7EF4"/>
    <w:rsid w:val="000B062E"/>
    <w:rsid w:val="000B0C91"/>
    <w:rsid w:val="000B1791"/>
    <w:rsid w:val="000B28B0"/>
    <w:rsid w:val="000B2906"/>
    <w:rsid w:val="000B3F5C"/>
    <w:rsid w:val="000B4A77"/>
    <w:rsid w:val="000B4A92"/>
    <w:rsid w:val="000B4AF2"/>
    <w:rsid w:val="000B4F19"/>
    <w:rsid w:val="000B5AF7"/>
    <w:rsid w:val="000B5B30"/>
    <w:rsid w:val="000B6107"/>
    <w:rsid w:val="000B6872"/>
    <w:rsid w:val="000B6983"/>
    <w:rsid w:val="000B6BB3"/>
    <w:rsid w:val="000B789F"/>
    <w:rsid w:val="000C06EE"/>
    <w:rsid w:val="000C0DBD"/>
    <w:rsid w:val="000C1860"/>
    <w:rsid w:val="000C191A"/>
    <w:rsid w:val="000C2156"/>
    <w:rsid w:val="000C3054"/>
    <w:rsid w:val="000C39A2"/>
    <w:rsid w:val="000C3BF2"/>
    <w:rsid w:val="000C496A"/>
    <w:rsid w:val="000C52CC"/>
    <w:rsid w:val="000C53A7"/>
    <w:rsid w:val="000C53FA"/>
    <w:rsid w:val="000C5C50"/>
    <w:rsid w:val="000C6A09"/>
    <w:rsid w:val="000C701A"/>
    <w:rsid w:val="000C7112"/>
    <w:rsid w:val="000C76A6"/>
    <w:rsid w:val="000C7BC4"/>
    <w:rsid w:val="000C7BE1"/>
    <w:rsid w:val="000D095C"/>
    <w:rsid w:val="000D0C32"/>
    <w:rsid w:val="000D0CE4"/>
    <w:rsid w:val="000D0D3A"/>
    <w:rsid w:val="000D1BA9"/>
    <w:rsid w:val="000D206F"/>
    <w:rsid w:val="000D2AE7"/>
    <w:rsid w:val="000D2C0E"/>
    <w:rsid w:val="000D3003"/>
    <w:rsid w:val="000D4201"/>
    <w:rsid w:val="000D4253"/>
    <w:rsid w:val="000D43A0"/>
    <w:rsid w:val="000D4E83"/>
    <w:rsid w:val="000D5B44"/>
    <w:rsid w:val="000D6F49"/>
    <w:rsid w:val="000D7713"/>
    <w:rsid w:val="000D77E4"/>
    <w:rsid w:val="000D7E3A"/>
    <w:rsid w:val="000D7FCE"/>
    <w:rsid w:val="000E0A46"/>
    <w:rsid w:val="000E13F9"/>
    <w:rsid w:val="000E15AB"/>
    <w:rsid w:val="000E1E8C"/>
    <w:rsid w:val="000E2A23"/>
    <w:rsid w:val="000E32C2"/>
    <w:rsid w:val="000E38B1"/>
    <w:rsid w:val="000E3C5C"/>
    <w:rsid w:val="000E3F51"/>
    <w:rsid w:val="000E42A3"/>
    <w:rsid w:val="000E45C0"/>
    <w:rsid w:val="000E4E62"/>
    <w:rsid w:val="000E5785"/>
    <w:rsid w:val="000E582D"/>
    <w:rsid w:val="000E5D7D"/>
    <w:rsid w:val="000E6EA4"/>
    <w:rsid w:val="000E78AC"/>
    <w:rsid w:val="000E7984"/>
    <w:rsid w:val="000E79E0"/>
    <w:rsid w:val="000F00D7"/>
    <w:rsid w:val="000F03BD"/>
    <w:rsid w:val="000F03EF"/>
    <w:rsid w:val="000F0702"/>
    <w:rsid w:val="000F0802"/>
    <w:rsid w:val="000F0818"/>
    <w:rsid w:val="000F08BA"/>
    <w:rsid w:val="000F12AB"/>
    <w:rsid w:val="000F1930"/>
    <w:rsid w:val="000F2097"/>
    <w:rsid w:val="000F26D4"/>
    <w:rsid w:val="000F2838"/>
    <w:rsid w:val="000F305C"/>
    <w:rsid w:val="000F3E35"/>
    <w:rsid w:val="000F4D1A"/>
    <w:rsid w:val="000F5690"/>
    <w:rsid w:val="000F5A47"/>
    <w:rsid w:val="000F5B94"/>
    <w:rsid w:val="000F5E03"/>
    <w:rsid w:val="000F5EF0"/>
    <w:rsid w:val="000F6124"/>
    <w:rsid w:val="000F61E9"/>
    <w:rsid w:val="000F7083"/>
    <w:rsid w:val="000F766A"/>
    <w:rsid w:val="000F7C70"/>
    <w:rsid w:val="001009DA"/>
    <w:rsid w:val="00100C22"/>
    <w:rsid w:val="00100EE0"/>
    <w:rsid w:val="0010155E"/>
    <w:rsid w:val="00101786"/>
    <w:rsid w:val="00103415"/>
    <w:rsid w:val="0010376E"/>
    <w:rsid w:val="00104454"/>
    <w:rsid w:val="001050E9"/>
    <w:rsid w:val="0010552C"/>
    <w:rsid w:val="00105929"/>
    <w:rsid w:val="00105CE5"/>
    <w:rsid w:val="0010609D"/>
    <w:rsid w:val="00106579"/>
    <w:rsid w:val="0010664C"/>
    <w:rsid w:val="0010777B"/>
    <w:rsid w:val="00110DF4"/>
    <w:rsid w:val="00111EFD"/>
    <w:rsid w:val="00111F7A"/>
    <w:rsid w:val="00112EC6"/>
    <w:rsid w:val="00113839"/>
    <w:rsid w:val="001138D5"/>
    <w:rsid w:val="00114962"/>
    <w:rsid w:val="001149CF"/>
    <w:rsid w:val="001155C4"/>
    <w:rsid w:val="0011566D"/>
    <w:rsid w:val="001164C8"/>
    <w:rsid w:val="00116E59"/>
    <w:rsid w:val="00116E88"/>
    <w:rsid w:val="00117142"/>
    <w:rsid w:val="0012065F"/>
    <w:rsid w:val="00120DFB"/>
    <w:rsid w:val="001212A9"/>
    <w:rsid w:val="001224C3"/>
    <w:rsid w:val="00122B82"/>
    <w:rsid w:val="00122F0E"/>
    <w:rsid w:val="00123266"/>
    <w:rsid w:val="0012330C"/>
    <w:rsid w:val="00123371"/>
    <w:rsid w:val="001239D5"/>
    <w:rsid w:val="00123D78"/>
    <w:rsid w:val="00124092"/>
    <w:rsid w:val="00124F83"/>
    <w:rsid w:val="001256F6"/>
    <w:rsid w:val="0012581E"/>
    <w:rsid w:val="00125869"/>
    <w:rsid w:val="001259DD"/>
    <w:rsid w:val="001261A7"/>
    <w:rsid w:val="001261F5"/>
    <w:rsid w:val="00127545"/>
    <w:rsid w:val="001276F4"/>
    <w:rsid w:val="00127832"/>
    <w:rsid w:val="001279A1"/>
    <w:rsid w:val="00130AC6"/>
    <w:rsid w:val="001315FA"/>
    <w:rsid w:val="0013177D"/>
    <w:rsid w:val="00131897"/>
    <w:rsid w:val="00131902"/>
    <w:rsid w:val="00131A26"/>
    <w:rsid w:val="00133002"/>
    <w:rsid w:val="001331EB"/>
    <w:rsid w:val="00133426"/>
    <w:rsid w:val="001339C1"/>
    <w:rsid w:val="00133B98"/>
    <w:rsid w:val="00133F88"/>
    <w:rsid w:val="001345E7"/>
    <w:rsid w:val="00134FC5"/>
    <w:rsid w:val="0013599E"/>
    <w:rsid w:val="00136A28"/>
    <w:rsid w:val="00136E1D"/>
    <w:rsid w:val="0013710B"/>
    <w:rsid w:val="0013763F"/>
    <w:rsid w:val="0013795C"/>
    <w:rsid w:val="00142C5B"/>
    <w:rsid w:val="001435EE"/>
    <w:rsid w:val="00144542"/>
    <w:rsid w:val="00144C44"/>
    <w:rsid w:val="00145D1F"/>
    <w:rsid w:val="001462A7"/>
    <w:rsid w:val="0014668C"/>
    <w:rsid w:val="00147E8A"/>
    <w:rsid w:val="001508DA"/>
    <w:rsid w:val="001513EA"/>
    <w:rsid w:val="00151959"/>
    <w:rsid w:val="00151E19"/>
    <w:rsid w:val="0015270B"/>
    <w:rsid w:val="00152A4D"/>
    <w:rsid w:val="00152CED"/>
    <w:rsid w:val="001558D0"/>
    <w:rsid w:val="0015617F"/>
    <w:rsid w:val="00156422"/>
    <w:rsid w:val="001565A9"/>
    <w:rsid w:val="00157957"/>
    <w:rsid w:val="001600D0"/>
    <w:rsid w:val="001609F2"/>
    <w:rsid w:val="00161479"/>
    <w:rsid w:val="00161867"/>
    <w:rsid w:val="00162739"/>
    <w:rsid w:val="00162D27"/>
    <w:rsid w:val="001632FF"/>
    <w:rsid w:val="0016378A"/>
    <w:rsid w:val="00163B90"/>
    <w:rsid w:val="00164CD7"/>
    <w:rsid w:val="00165174"/>
    <w:rsid w:val="00165288"/>
    <w:rsid w:val="001652A1"/>
    <w:rsid w:val="00165643"/>
    <w:rsid w:val="00166021"/>
    <w:rsid w:val="0016653D"/>
    <w:rsid w:val="00166A2A"/>
    <w:rsid w:val="00167CDC"/>
    <w:rsid w:val="00170C5F"/>
    <w:rsid w:val="001711DE"/>
    <w:rsid w:val="0017206F"/>
    <w:rsid w:val="001729B1"/>
    <w:rsid w:val="00172B14"/>
    <w:rsid w:val="00173133"/>
    <w:rsid w:val="00174804"/>
    <w:rsid w:val="0017577C"/>
    <w:rsid w:val="00176578"/>
    <w:rsid w:val="0017684E"/>
    <w:rsid w:val="00176D55"/>
    <w:rsid w:val="001771A3"/>
    <w:rsid w:val="00177C92"/>
    <w:rsid w:val="00180C49"/>
    <w:rsid w:val="001837E3"/>
    <w:rsid w:val="00183D0A"/>
    <w:rsid w:val="00183FC2"/>
    <w:rsid w:val="0018405B"/>
    <w:rsid w:val="001844D8"/>
    <w:rsid w:val="00184EB5"/>
    <w:rsid w:val="00185570"/>
    <w:rsid w:val="00185652"/>
    <w:rsid w:val="00185EEB"/>
    <w:rsid w:val="00186027"/>
    <w:rsid w:val="0018628F"/>
    <w:rsid w:val="0018681F"/>
    <w:rsid w:val="00186AF9"/>
    <w:rsid w:val="00186E97"/>
    <w:rsid w:val="001874E2"/>
    <w:rsid w:val="00187DD1"/>
    <w:rsid w:val="00187F57"/>
    <w:rsid w:val="00190267"/>
    <w:rsid w:val="00190891"/>
    <w:rsid w:val="001913CA"/>
    <w:rsid w:val="00191BA9"/>
    <w:rsid w:val="00191DE9"/>
    <w:rsid w:val="00192AE2"/>
    <w:rsid w:val="001932AC"/>
    <w:rsid w:val="00193CF1"/>
    <w:rsid w:val="001950FE"/>
    <w:rsid w:val="001953C2"/>
    <w:rsid w:val="0019552C"/>
    <w:rsid w:val="001957A3"/>
    <w:rsid w:val="001959A4"/>
    <w:rsid w:val="00196E51"/>
    <w:rsid w:val="00196FDA"/>
    <w:rsid w:val="001A0005"/>
    <w:rsid w:val="001A05C3"/>
    <w:rsid w:val="001A17FF"/>
    <w:rsid w:val="001A1873"/>
    <w:rsid w:val="001A1B6A"/>
    <w:rsid w:val="001A2C5B"/>
    <w:rsid w:val="001A3486"/>
    <w:rsid w:val="001A36C1"/>
    <w:rsid w:val="001A3BC8"/>
    <w:rsid w:val="001A4363"/>
    <w:rsid w:val="001A4911"/>
    <w:rsid w:val="001A4FDE"/>
    <w:rsid w:val="001A5DCF"/>
    <w:rsid w:val="001A620D"/>
    <w:rsid w:val="001A6FF8"/>
    <w:rsid w:val="001A7358"/>
    <w:rsid w:val="001A75CE"/>
    <w:rsid w:val="001B1476"/>
    <w:rsid w:val="001B3B25"/>
    <w:rsid w:val="001B40CA"/>
    <w:rsid w:val="001B4CDE"/>
    <w:rsid w:val="001B4DC1"/>
    <w:rsid w:val="001B5104"/>
    <w:rsid w:val="001B521F"/>
    <w:rsid w:val="001B52FF"/>
    <w:rsid w:val="001B57C9"/>
    <w:rsid w:val="001B63CD"/>
    <w:rsid w:val="001C0866"/>
    <w:rsid w:val="001C0E5B"/>
    <w:rsid w:val="001C1110"/>
    <w:rsid w:val="001C19AE"/>
    <w:rsid w:val="001C1BA0"/>
    <w:rsid w:val="001C1DE4"/>
    <w:rsid w:val="001C2488"/>
    <w:rsid w:val="001C2A9C"/>
    <w:rsid w:val="001C3022"/>
    <w:rsid w:val="001C3F03"/>
    <w:rsid w:val="001C5E86"/>
    <w:rsid w:val="001C6F3D"/>
    <w:rsid w:val="001C705E"/>
    <w:rsid w:val="001C7271"/>
    <w:rsid w:val="001D048A"/>
    <w:rsid w:val="001D162E"/>
    <w:rsid w:val="001D1FB6"/>
    <w:rsid w:val="001D21D8"/>
    <w:rsid w:val="001D23F8"/>
    <w:rsid w:val="001D2BA2"/>
    <w:rsid w:val="001D4457"/>
    <w:rsid w:val="001D4470"/>
    <w:rsid w:val="001D4546"/>
    <w:rsid w:val="001D5EE8"/>
    <w:rsid w:val="001D6E85"/>
    <w:rsid w:val="001D766C"/>
    <w:rsid w:val="001D769A"/>
    <w:rsid w:val="001D772E"/>
    <w:rsid w:val="001D7DC5"/>
    <w:rsid w:val="001E020B"/>
    <w:rsid w:val="001E0F22"/>
    <w:rsid w:val="001E13A3"/>
    <w:rsid w:val="001E162F"/>
    <w:rsid w:val="001E2432"/>
    <w:rsid w:val="001E2531"/>
    <w:rsid w:val="001E34BD"/>
    <w:rsid w:val="001E3EFF"/>
    <w:rsid w:val="001E465D"/>
    <w:rsid w:val="001E49BF"/>
    <w:rsid w:val="001E4FA0"/>
    <w:rsid w:val="001E582D"/>
    <w:rsid w:val="001E7E8F"/>
    <w:rsid w:val="001F00C7"/>
    <w:rsid w:val="001F0681"/>
    <w:rsid w:val="001F06E5"/>
    <w:rsid w:val="001F0F6D"/>
    <w:rsid w:val="001F1077"/>
    <w:rsid w:val="001F1991"/>
    <w:rsid w:val="001F1A05"/>
    <w:rsid w:val="001F2103"/>
    <w:rsid w:val="001F2FEA"/>
    <w:rsid w:val="001F3FC5"/>
    <w:rsid w:val="001F445B"/>
    <w:rsid w:val="001F45BA"/>
    <w:rsid w:val="001F57C1"/>
    <w:rsid w:val="001F6038"/>
    <w:rsid w:val="001F64F3"/>
    <w:rsid w:val="001F6A23"/>
    <w:rsid w:val="001F7B79"/>
    <w:rsid w:val="001F7C2C"/>
    <w:rsid w:val="002008ED"/>
    <w:rsid w:val="002010BD"/>
    <w:rsid w:val="0020124F"/>
    <w:rsid w:val="00201275"/>
    <w:rsid w:val="0020156C"/>
    <w:rsid w:val="00202BB1"/>
    <w:rsid w:val="00203939"/>
    <w:rsid w:val="00203C0F"/>
    <w:rsid w:val="00203D48"/>
    <w:rsid w:val="00204CB4"/>
    <w:rsid w:val="002055FC"/>
    <w:rsid w:val="0020574C"/>
    <w:rsid w:val="00205960"/>
    <w:rsid w:val="002073DF"/>
    <w:rsid w:val="00207C80"/>
    <w:rsid w:val="00207E0A"/>
    <w:rsid w:val="00210C4F"/>
    <w:rsid w:val="00211391"/>
    <w:rsid w:val="002124A2"/>
    <w:rsid w:val="00212680"/>
    <w:rsid w:val="002128AA"/>
    <w:rsid w:val="00212DCF"/>
    <w:rsid w:val="00212E98"/>
    <w:rsid w:val="00215A09"/>
    <w:rsid w:val="00215F51"/>
    <w:rsid w:val="00216F06"/>
    <w:rsid w:val="00216F5C"/>
    <w:rsid w:val="0021728A"/>
    <w:rsid w:val="00217F95"/>
    <w:rsid w:val="0022041A"/>
    <w:rsid w:val="00220C59"/>
    <w:rsid w:val="00221493"/>
    <w:rsid w:val="00221E69"/>
    <w:rsid w:val="0022255B"/>
    <w:rsid w:val="00222A2A"/>
    <w:rsid w:val="00222F07"/>
    <w:rsid w:val="00223EED"/>
    <w:rsid w:val="00224DFB"/>
    <w:rsid w:val="00224F51"/>
    <w:rsid w:val="002253A3"/>
    <w:rsid w:val="00225D60"/>
    <w:rsid w:val="00226E05"/>
    <w:rsid w:val="00226F4B"/>
    <w:rsid w:val="00230372"/>
    <w:rsid w:val="00230B97"/>
    <w:rsid w:val="002328D1"/>
    <w:rsid w:val="0023401B"/>
    <w:rsid w:val="00234750"/>
    <w:rsid w:val="00234AC7"/>
    <w:rsid w:val="0023510A"/>
    <w:rsid w:val="00235125"/>
    <w:rsid w:val="00236594"/>
    <w:rsid w:val="0023688C"/>
    <w:rsid w:val="00236A5A"/>
    <w:rsid w:val="00237CCF"/>
    <w:rsid w:val="00237EEC"/>
    <w:rsid w:val="002402EF"/>
    <w:rsid w:val="00240454"/>
    <w:rsid w:val="00240503"/>
    <w:rsid w:val="00240969"/>
    <w:rsid w:val="00240C37"/>
    <w:rsid w:val="00241341"/>
    <w:rsid w:val="00241F24"/>
    <w:rsid w:val="00242089"/>
    <w:rsid w:val="00242276"/>
    <w:rsid w:val="0024249D"/>
    <w:rsid w:val="0024286B"/>
    <w:rsid w:val="00242E2E"/>
    <w:rsid w:val="002430A6"/>
    <w:rsid w:val="0024341C"/>
    <w:rsid w:val="00243468"/>
    <w:rsid w:val="002438FD"/>
    <w:rsid w:val="0024392C"/>
    <w:rsid w:val="002448B7"/>
    <w:rsid w:val="00244FEE"/>
    <w:rsid w:val="002458CB"/>
    <w:rsid w:val="0024666B"/>
    <w:rsid w:val="00246BCB"/>
    <w:rsid w:val="0024707E"/>
    <w:rsid w:val="00247E6D"/>
    <w:rsid w:val="00250563"/>
    <w:rsid w:val="00251021"/>
    <w:rsid w:val="002512F1"/>
    <w:rsid w:val="002513DB"/>
    <w:rsid w:val="002519A7"/>
    <w:rsid w:val="002519EA"/>
    <w:rsid w:val="0025292A"/>
    <w:rsid w:val="00253077"/>
    <w:rsid w:val="002534DD"/>
    <w:rsid w:val="00253C45"/>
    <w:rsid w:val="00253CFF"/>
    <w:rsid w:val="002543EE"/>
    <w:rsid w:val="00254D43"/>
    <w:rsid w:val="00255142"/>
    <w:rsid w:val="00255D0C"/>
    <w:rsid w:val="0025631A"/>
    <w:rsid w:val="00256CDD"/>
    <w:rsid w:val="00257667"/>
    <w:rsid w:val="0025770C"/>
    <w:rsid w:val="002577E1"/>
    <w:rsid w:val="00257A23"/>
    <w:rsid w:val="00260341"/>
    <w:rsid w:val="0026098A"/>
    <w:rsid w:val="002609A2"/>
    <w:rsid w:val="00260F0F"/>
    <w:rsid w:val="00261890"/>
    <w:rsid w:val="00261E9C"/>
    <w:rsid w:val="00262126"/>
    <w:rsid w:val="002627D7"/>
    <w:rsid w:val="002631F2"/>
    <w:rsid w:val="002637E8"/>
    <w:rsid w:val="002652D5"/>
    <w:rsid w:val="002666EE"/>
    <w:rsid w:val="0026695E"/>
    <w:rsid w:val="002672B9"/>
    <w:rsid w:val="00267332"/>
    <w:rsid w:val="00267684"/>
    <w:rsid w:val="002677CA"/>
    <w:rsid w:val="00270467"/>
    <w:rsid w:val="002708EF"/>
    <w:rsid w:val="002709FE"/>
    <w:rsid w:val="00270A27"/>
    <w:rsid w:val="002713FD"/>
    <w:rsid w:val="002719FB"/>
    <w:rsid w:val="00271ADB"/>
    <w:rsid w:val="00272A08"/>
    <w:rsid w:val="00272CA2"/>
    <w:rsid w:val="00273B3E"/>
    <w:rsid w:val="00274F79"/>
    <w:rsid w:val="002770CF"/>
    <w:rsid w:val="00277140"/>
    <w:rsid w:val="00277A70"/>
    <w:rsid w:val="00280234"/>
    <w:rsid w:val="002805CC"/>
    <w:rsid w:val="00281020"/>
    <w:rsid w:val="00281678"/>
    <w:rsid w:val="00282364"/>
    <w:rsid w:val="00282A35"/>
    <w:rsid w:val="0028333F"/>
    <w:rsid w:val="002835CA"/>
    <w:rsid w:val="00283A74"/>
    <w:rsid w:val="00283E4A"/>
    <w:rsid w:val="00284584"/>
    <w:rsid w:val="00284B7C"/>
    <w:rsid w:val="00284D05"/>
    <w:rsid w:val="00284E34"/>
    <w:rsid w:val="002857CC"/>
    <w:rsid w:val="00286BE8"/>
    <w:rsid w:val="00287406"/>
    <w:rsid w:val="00291644"/>
    <w:rsid w:val="002926D8"/>
    <w:rsid w:val="00292C47"/>
    <w:rsid w:val="00292CF8"/>
    <w:rsid w:val="00292DEC"/>
    <w:rsid w:val="00293150"/>
    <w:rsid w:val="00293476"/>
    <w:rsid w:val="002935F6"/>
    <w:rsid w:val="00293C1F"/>
    <w:rsid w:val="00293DF2"/>
    <w:rsid w:val="00294352"/>
    <w:rsid w:val="0029450E"/>
    <w:rsid w:val="00295202"/>
    <w:rsid w:val="00296200"/>
    <w:rsid w:val="00296A39"/>
    <w:rsid w:val="00297D1A"/>
    <w:rsid w:val="002A0090"/>
    <w:rsid w:val="002A0274"/>
    <w:rsid w:val="002A099B"/>
    <w:rsid w:val="002A0B8C"/>
    <w:rsid w:val="002A1AC0"/>
    <w:rsid w:val="002A1F64"/>
    <w:rsid w:val="002A252B"/>
    <w:rsid w:val="002A2B02"/>
    <w:rsid w:val="002A330B"/>
    <w:rsid w:val="002A37E9"/>
    <w:rsid w:val="002A411E"/>
    <w:rsid w:val="002A4219"/>
    <w:rsid w:val="002A5C4D"/>
    <w:rsid w:val="002A6845"/>
    <w:rsid w:val="002A6F5F"/>
    <w:rsid w:val="002A7B6E"/>
    <w:rsid w:val="002B0CD5"/>
    <w:rsid w:val="002B179F"/>
    <w:rsid w:val="002B31AF"/>
    <w:rsid w:val="002B4722"/>
    <w:rsid w:val="002B4B05"/>
    <w:rsid w:val="002B5268"/>
    <w:rsid w:val="002B682B"/>
    <w:rsid w:val="002B6F56"/>
    <w:rsid w:val="002B728E"/>
    <w:rsid w:val="002B779B"/>
    <w:rsid w:val="002B7EAC"/>
    <w:rsid w:val="002C013E"/>
    <w:rsid w:val="002C10AF"/>
    <w:rsid w:val="002C19F0"/>
    <w:rsid w:val="002C1A4E"/>
    <w:rsid w:val="002C2AF2"/>
    <w:rsid w:val="002C35FE"/>
    <w:rsid w:val="002C3BB2"/>
    <w:rsid w:val="002C416C"/>
    <w:rsid w:val="002C4853"/>
    <w:rsid w:val="002C4DC4"/>
    <w:rsid w:val="002C4EAE"/>
    <w:rsid w:val="002C5C10"/>
    <w:rsid w:val="002C653C"/>
    <w:rsid w:val="002C6C26"/>
    <w:rsid w:val="002C7A0D"/>
    <w:rsid w:val="002D0DBB"/>
    <w:rsid w:val="002D13FC"/>
    <w:rsid w:val="002D285C"/>
    <w:rsid w:val="002D2AC3"/>
    <w:rsid w:val="002D45E4"/>
    <w:rsid w:val="002D4FAA"/>
    <w:rsid w:val="002D72CB"/>
    <w:rsid w:val="002D7E91"/>
    <w:rsid w:val="002E1554"/>
    <w:rsid w:val="002E4290"/>
    <w:rsid w:val="002E4910"/>
    <w:rsid w:val="002E5206"/>
    <w:rsid w:val="002E567D"/>
    <w:rsid w:val="002E6558"/>
    <w:rsid w:val="002E6F82"/>
    <w:rsid w:val="002E7B26"/>
    <w:rsid w:val="002F04DB"/>
    <w:rsid w:val="002F0E83"/>
    <w:rsid w:val="002F1CBE"/>
    <w:rsid w:val="002F2CA3"/>
    <w:rsid w:val="002F2CB4"/>
    <w:rsid w:val="002F3483"/>
    <w:rsid w:val="002F3A47"/>
    <w:rsid w:val="002F44D1"/>
    <w:rsid w:val="002F594F"/>
    <w:rsid w:val="002F5C72"/>
    <w:rsid w:val="002F5FA7"/>
    <w:rsid w:val="002F62B5"/>
    <w:rsid w:val="002F62D9"/>
    <w:rsid w:val="002F735B"/>
    <w:rsid w:val="002F7DF1"/>
    <w:rsid w:val="002F7E30"/>
    <w:rsid w:val="003002B4"/>
    <w:rsid w:val="00300976"/>
    <w:rsid w:val="0030119D"/>
    <w:rsid w:val="003014B0"/>
    <w:rsid w:val="003019C5"/>
    <w:rsid w:val="0030200A"/>
    <w:rsid w:val="0030219A"/>
    <w:rsid w:val="003025BC"/>
    <w:rsid w:val="003028B8"/>
    <w:rsid w:val="0030318D"/>
    <w:rsid w:val="00303F6E"/>
    <w:rsid w:val="00304792"/>
    <w:rsid w:val="00304B45"/>
    <w:rsid w:val="00305ECC"/>
    <w:rsid w:val="0030717B"/>
    <w:rsid w:val="003101E5"/>
    <w:rsid w:val="00310914"/>
    <w:rsid w:val="00311611"/>
    <w:rsid w:val="0031185F"/>
    <w:rsid w:val="00311A7C"/>
    <w:rsid w:val="00311AB5"/>
    <w:rsid w:val="00311C44"/>
    <w:rsid w:val="003123EF"/>
    <w:rsid w:val="0031259A"/>
    <w:rsid w:val="003134AD"/>
    <w:rsid w:val="0031407D"/>
    <w:rsid w:val="00314A73"/>
    <w:rsid w:val="00314F8D"/>
    <w:rsid w:val="00315596"/>
    <w:rsid w:val="0031586C"/>
    <w:rsid w:val="003159FE"/>
    <w:rsid w:val="003160CC"/>
    <w:rsid w:val="003165D0"/>
    <w:rsid w:val="00316DE6"/>
    <w:rsid w:val="00316FD4"/>
    <w:rsid w:val="00317525"/>
    <w:rsid w:val="003175C6"/>
    <w:rsid w:val="003178A3"/>
    <w:rsid w:val="00317DEB"/>
    <w:rsid w:val="00320069"/>
    <w:rsid w:val="00320847"/>
    <w:rsid w:val="00320964"/>
    <w:rsid w:val="00320FD1"/>
    <w:rsid w:val="00321407"/>
    <w:rsid w:val="00321AFC"/>
    <w:rsid w:val="003237B5"/>
    <w:rsid w:val="00323D01"/>
    <w:rsid w:val="003244F7"/>
    <w:rsid w:val="00324708"/>
    <w:rsid w:val="003249A1"/>
    <w:rsid w:val="00324F40"/>
    <w:rsid w:val="0032599B"/>
    <w:rsid w:val="00327060"/>
    <w:rsid w:val="00327497"/>
    <w:rsid w:val="00330325"/>
    <w:rsid w:val="00330C5C"/>
    <w:rsid w:val="00330C66"/>
    <w:rsid w:val="00331F56"/>
    <w:rsid w:val="00332A95"/>
    <w:rsid w:val="0033308C"/>
    <w:rsid w:val="0033310E"/>
    <w:rsid w:val="0033319C"/>
    <w:rsid w:val="00333859"/>
    <w:rsid w:val="00334325"/>
    <w:rsid w:val="00334701"/>
    <w:rsid w:val="0033516D"/>
    <w:rsid w:val="003369F8"/>
    <w:rsid w:val="00336C93"/>
    <w:rsid w:val="003373CE"/>
    <w:rsid w:val="003375BA"/>
    <w:rsid w:val="003379AA"/>
    <w:rsid w:val="00337B0B"/>
    <w:rsid w:val="00337B29"/>
    <w:rsid w:val="00340A64"/>
    <w:rsid w:val="00341849"/>
    <w:rsid w:val="003419E2"/>
    <w:rsid w:val="00341ABF"/>
    <w:rsid w:val="00341BA6"/>
    <w:rsid w:val="00341C2A"/>
    <w:rsid w:val="00342625"/>
    <w:rsid w:val="00344039"/>
    <w:rsid w:val="00344314"/>
    <w:rsid w:val="00344682"/>
    <w:rsid w:val="0034486F"/>
    <w:rsid w:val="00344D28"/>
    <w:rsid w:val="003455A4"/>
    <w:rsid w:val="0034593D"/>
    <w:rsid w:val="00345FEB"/>
    <w:rsid w:val="0034749B"/>
    <w:rsid w:val="00347A12"/>
    <w:rsid w:val="00350171"/>
    <w:rsid w:val="003505A2"/>
    <w:rsid w:val="00350B7E"/>
    <w:rsid w:val="00350FDD"/>
    <w:rsid w:val="00351F34"/>
    <w:rsid w:val="00351FF9"/>
    <w:rsid w:val="00352334"/>
    <w:rsid w:val="003526FB"/>
    <w:rsid w:val="00353388"/>
    <w:rsid w:val="003542D3"/>
    <w:rsid w:val="00354431"/>
    <w:rsid w:val="003549F2"/>
    <w:rsid w:val="00354F85"/>
    <w:rsid w:val="003562AA"/>
    <w:rsid w:val="00357040"/>
    <w:rsid w:val="003570DD"/>
    <w:rsid w:val="0035794D"/>
    <w:rsid w:val="003610C9"/>
    <w:rsid w:val="00361415"/>
    <w:rsid w:val="003617BA"/>
    <w:rsid w:val="00363EF8"/>
    <w:rsid w:val="00364120"/>
    <w:rsid w:val="003642F4"/>
    <w:rsid w:val="003645AD"/>
    <w:rsid w:val="00364F9D"/>
    <w:rsid w:val="00364FD9"/>
    <w:rsid w:val="003651FD"/>
    <w:rsid w:val="00365382"/>
    <w:rsid w:val="00365E23"/>
    <w:rsid w:val="00366662"/>
    <w:rsid w:val="00366B58"/>
    <w:rsid w:val="00367400"/>
    <w:rsid w:val="00367C76"/>
    <w:rsid w:val="00367EFB"/>
    <w:rsid w:val="003700C4"/>
    <w:rsid w:val="0037011A"/>
    <w:rsid w:val="00370AF8"/>
    <w:rsid w:val="00371132"/>
    <w:rsid w:val="00371BA7"/>
    <w:rsid w:val="00371DE4"/>
    <w:rsid w:val="003731F1"/>
    <w:rsid w:val="0037460C"/>
    <w:rsid w:val="003749C8"/>
    <w:rsid w:val="00375800"/>
    <w:rsid w:val="00376CE5"/>
    <w:rsid w:val="00376FFD"/>
    <w:rsid w:val="003777B4"/>
    <w:rsid w:val="003777D1"/>
    <w:rsid w:val="00377855"/>
    <w:rsid w:val="00377B92"/>
    <w:rsid w:val="00377B9B"/>
    <w:rsid w:val="00377CDE"/>
    <w:rsid w:val="00377D3B"/>
    <w:rsid w:val="00380055"/>
    <w:rsid w:val="003803B6"/>
    <w:rsid w:val="003808CA"/>
    <w:rsid w:val="00381530"/>
    <w:rsid w:val="00382A93"/>
    <w:rsid w:val="003846A5"/>
    <w:rsid w:val="00384F18"/>
    <w:rsid w:val="0038590A"/>
    <w:rsid w:val="003868D0"/>
    <w:rsid w:val="003872CD"/>
    <w:rsid w:val="00387A00"/>
    <w:rsid w:val="00387C01"/>
    <w:rsid w:val="00390834"/>
    <w:rsid w:val="00390CC1"/>
    <w:rsid w:val="00390F31"/>
    <w:rsid w:val="00392C2B"/>
    <w:rsid w:val="00393188"/>
    <w:rsid w:val="0039488D"/>
    <w:rsid w:val="00395D63"/>
    <w:rsid w:val="003960A7"/>
    <w:rsid w:val="003963B4"/>
    <w:rsid w:val="003969AA"/>
    <w:rsid w:val="0039734D"/>
    <w:rsid w:val="003A032A"/>
    <w:rsid w:val="003A0A48"/>
    <w:rsid w:val="003A1247"/>
    <w:rsid w:val="003A2809"/>
    <w:rsid w:val="003A2F04"/>
    <w:rsid w:val="003A36CF"/>
    <w:rsid w:val="003A4274"/>
    <w:rsid w:val="003A4B36"/>
    <w:rsid w:val="003A4D19"/>
    <w:rsid w:val="003A4E35"/>
    <w:rsid w:val="003A5C03"/>
    <w:rsid w:val="003A5C19"/>
    <w:rsid w:val="003A66D1"/>
    <w:rsid w:val="003A6A1F"/>
    <w:rsid w:val="003A6F61"/>
    <w:rsid w:val="003A7413"/>
    <w:rsid w:val="003A7517"/>
    <w:rsid w:val="003A7ABD"/>
    <w:rsid w:val="003A7C1D"/>
    <w:rsid w:val="003B1811"/>
    <w:rsid w:val="003B1D44"/>
    <w:rsid w:val="003B2C06"/>
    <w:rsid w:val="003B3BC4"/>
    <w:rsid w:val="003B3BDC"/>
    <w:rsid w:val="003B3C14"/>
    <w:rsid w:val="003B53F8"/>
    <w:rsid w:val="003B54DD"/>
    <w:rsid w:val="003B5D80"/>
    <w:rsid w:val="003B6F41"/>
    <w:rsid w:val="003C030C"/>
    <w:rsid w:val="003C204C"/>
    <w:rsid w:val="003C2F15"/>
    <w:rsid w:val="003C4509"/>
    <w:rsid w:val="003C4F56"/>
    <w:rsid w:val="003C5D8D"/>
    <w:rsid w:val="003C5D8F"/>
    <w:rsid w:val="003C61A2"/>
    <w:rsid w:val="003D138B"/>
    <w:rsid w:val="003D144A"/>
    <w:rsid w:val="003D2B6B"/>
    <w:rsid w:val="003D3236"/>
    <w:rsid w:val="003D35DD"/>
    <w:rsid w:val="003D39B9"/>
    <w:rsid w:val="003D3A09"/>
    <w:rsid w:val="003D420C"/>
    <w:rsid w:val="003D4316"/>
    <w:rsid w:val="003D4451"/>
    <w:rsid w:val="003D4C82"/>
    <w:rsid w:val="003D502C"/>
    <w:rsid w:val="003D5141"/>
    <w:rsid w:val="003D525F"/>
    <w:rsid w:val="003D55EB"/>
    <w:rsid w:val="003D57A4"/>
    <w:rsid w:val="003D580C"/>
    <w:rsid w:val="003D5BE4"/>
    <w:rsid w:val="003D63DC"/>
    <w:rsid w:val="003D6701"/>
    <w:rsid w:val="003D79A8"/>
    <w:rsid w:val="003E2961"/>
    <w:rsid w:val="003E3568"/>
    <w:rsid w:val="003E35AC"/>
    <w:rsid w:val="003E3C05"/>
    <w:rsid w:val="003E4450"/>
    <w:rsid w:val="003E4EF3"/>
    <w:rsid w:val="003E506B"/>
    <w:rsid w:val="003E616C"/>
    <w:rsid w:val="003E667B"/>
    <w:rsid w:val="003E7867"/>
    <w:rsid w:val="003E7CF3"/>
    <w:rsid w:val="003E7F5E"/>
    <w:rsid w:val="003F0B1F"/>
    <w:rsid w:val="003F1376"/>
    <w:rsid w:val="003F28DC"/>
    <w:rsid w:val="003F393C"/>
    <w:rsid w:val="003F39DC"/>
    <w:rsid w:val="003F3BE5"/>
    <w:rsid w:val="003F405B"/>
    <w:rsid w:val="003F4454"/>
    <w:rsid w:val="003F4BE8"/>
    <w:rsid w:val="003F5187"/>
    <w:rsid w:val="003F5DDB"/>
    <w:rsid w:val="003F6868"/>
    <w:rsid w:val="003F69D6"/>
    <w:rsid w:val="00400504"/>
    <w:rsid w:val="00400600"/>
    <w:rsid w:val="004014A2"/>
    <w:rsid w:val="004019B7"/>
    <w:rsid w:val="0040242A"/>
    <w:rsid w:val="00403432"/>
    <w:rsid w:val="0040362B"/>
    <w:rsid w:val="004038BE"/>
    <w:rsid w:val="00403B37"/>
    <w:rsid w:val="00405C4D"/>
    <w:rsid w:val="00406B51"/>
    <w:rsid w:val="00407695"/>
    <w:rsid w:val="004076FF"/>
    <w:rsid w:val="0041145A"/>
    <w:rsid w:val="004114AF"/>
    <w:rsid w:val="0041150A"/>
    <w:rsid w:val="00411C08"/>
    <w:rsid w:val="00411C77"/>
    <w:rsid w:val="004135D5"/>
    <w:rsid w:val="00414F30"/>
    <w:rsid w:val="0041537A"/>
    <w:rsid w:val="00416116"/>
    <w:rsid w:val="0041623D"/>
    <w:rsid w:val="004162C7"/>
    <w:rsid w:val="00416755"/>
    <w:rsid w:val="004173B5"/>
    <w:rsid w:val="0042020C"/>
    <w:rsid w:val="004203E5"/>
    <w:rsid w:val="004205CE"/>
    <w:rsid w:val="004212D4"/>
    <w:rsid w:val="0042193E"/>
    <w:rsid w:val="00421D1E"/>
    <w:rsid w:val="004227EC"/>
    <w:rsid w:val="004230F1"/>
    <w:rsid w:val="00423210"/>
    <w:rsid w:val="00423372"/>
    <w:rsid w:val="004233EE"/>
    <w:rsid w:val="00424524"/>
    <w:rsid w:val="004248F6"/>
    <w:rsid w:val="00424931"/>
    <w:rsid w:val="00425440"/>
    <w:rsid w:val="004258D4"/>
    <w:rsid w:val="00425E92"/>
    <w:rsid w:val="004261B4"/>
    <w:rsid w:val="00426326"/>
    <w:rsid w:val="0042633F"/>
    <w:rsid w:val="00426945"/>
    <w:rsid w:val="00426996"/>
    <w:rsid w:val="004279C0"/>
    <w:rsid w:val="004303FA"/>
    <w:rsid w:val="00430FA3"/>
    <w:rsid w:val="00431EA6"/>
    <w:rsid w:val="00432C01"/>
    <w:rsid w:val="00432E48"/>
    <w:rsid w:val="0043333E"/>
    <w:rsid w:val="004336A8"/>
    <w:rsid w:val="0043381A"/>
    <w:rsid w:val="004347EE"/>
    <w:rsid w:val="00434DA1"/>
    <w:rsid w:val="00434F23"/>
    <w:rsid w:val="00435B12"/>
    <w:rsid w:val="00435C53"/>
    <w:rsid w:val="004367FA"/>
    <w:rsid w:val="00436939"/>
    <w:rsid w:val="0043697C"/>
    <w:rsid w:val="004373FF"/>
    <w:rsid w:val="00437A0F"/>
    <w:rsid w:val="00437CBE"/>
    <w:rsid w:val="00440ABE"/>
    <w:rsid w:val="00441D2F"/>
    <w:rsid w:val="00441EB4"/>
    <w:rsid w:val="00442614"/>
    <w:rsid w:val="00442CDE"/>
    <w:rsid w:val="00445546"/>
    <w:rsid w:val="00445C8E"/>
    <w:rsid w:val="00446548"/>
    <w:rsid w:val="00446B6C"/>
    <w:rsid w:val="004478C2"/>
    <w:rsid w:val="0045035C"/>
    <w:rsid w:val="0045083B"/>
    <w:rsid w:val="00450CED"/>
    <w:rsid w:val="0045116D"/>
    <w:rsid w:val="004518FF"/>
    <w:rsid w:val="00451D39"/>
    <w:rsid w:val="00452A4A"/>
    <w:rsid w:val="00453E04"/>
    <w:rsid w:val="00453F30"/>
    <w:rsid w:val="00453FB5"/>
    <w:rsid w:val="00454454"/>
    <w:rsid w:val="004551F8"/>
    <w:rsid w:val="0045520A"/>
    <w:rsid w:val="004557CA"/>
    <w:rsid w:val="00456368"/>
    <w:rsid w:val="004564E6"/>
    <w:rsid w:val="00456F72"/>
    <w:rsid w:val="004575B2"/>
    <w:rsid w:val="004602C1"/>
    <w:rsid w:val="00460784"/>
    <w:rsid w:val="00460E68"/>
    <w:rsid w:val="0046143F"/>
    <w:rsid w:val="004614D9"/>
    <w:rsid w:val="004626E0"/>
    <w:rsid w:val="00463CF4"/>
    <w:rsid w:val="00463F3A"/>
    <w:rsid w:val="00464068"/>
    <w:rsid w:val="00464BDD"/>
    <w:rsid w:val="00465B35"/>
    <w:rsid w:val="00466FD0"/>
    <w:rsid w:val="00467241"/>
    <w:rsid w:val="0046765D"/>
    <w:rsid w:val="004706A2"/>
    <w:rsid w:val="00470BE6"/>
    <w:rsid w:val="0047193D"/>
    <w:rsid w:val="00472FC5"/>
    <w:rsid w:val="0047326A"/>
    <w:rsid w:val="004736CC"/>
    <w:rsid w:val="00473B97"/>
    <w:rsid w:val="00474439"/>
    <w:rsid w:val="00474B4C"/>
    <w:rsid w:val="004751E4"/>
    <w:rsid w:val="00475BCE"/>
    <w:rsid w:val="0047624A"/>
    <w:rsid w:val="00476F36"/>
    <w:rsid w:val="00477953"/>
    <w:rsid w:val="00477CBD"/>
    <w:rsid w:val="00477F96"/>
    <w:rsid w:val="0048095C"/>
    <w:rsid w:val="00481100"/>
    <w:rsid w:val="004818BC"/>
    <w:rsid w:val="0048191B"/>
    <w:rsid w:val="00481A0D"/>
    <w:rsid w:val="00483B62"/>
    <w:rsid w:val="00483E6F"/>
    <w:rsid w:val="00484EA8"/>
    <w:rsid w:val="0048558E"/>
    <w:rsid w:val="004855EC"/>
    <w:rsid w:val="004868D9"/>
    <w:rsid w:val="0048727C"/>
    <w:rsid w:val="004872CF"/>
    <w:rsid w:val="00487339"/>
    <w:rsid w:val="00487462"/>
    <w:rsid w:val="00487C1E"/>
    <w:rsid w:val="0049002A"/>
    <w:rsid w:val="004900CB"/>
    <w:rsid w:val="004906AD"/>
    <w:rsid w:val="00490B30"/>
    <w:rsid w:val="00490D38"/>
    <w:rsid w:val="00491154"/>
    <w:rsid w:val="004917ED"/>
    <w:rsid w:val="004925BD"/>
    <w:rsid w:val="00492BB5"/>
    <w:rsid w:val="00494114"/>
    <w:rsid w:val="00494664"/>
    <w:rsid w:val="004949B1"/>
    <w:rsid w:val="0049543B"/>
    <w:rsid w:val="0049627C"/>
    <w:rsid w:val="00496BE9"/>
    <w:rsid w:val="004973D2"/>
    <w:rsid w:val="004A015B"/>
    <w:rsid w:val="004A0223"/>
    <w:rsid w:val="004A05E9"/>
    <w:rsid w:val="004A06EF"/>
    <w:rsid w:val="004A0A5D"/>
    <w:rsid w:val="004A0AD1"/>
    <w:rsid w:val="004A0B71"/>
    <w:rsid w:val="004A0F9B"/>
    <w:rsid w:val="004A11B4"/>
    <w:rsid w:val="004A1FD0"/>
    <w:rsid w:val="004A43AE"/>
    <w:rsid w:val="004A48A4"/>
    <w:rsid w:val="004A493D"/>
    <w:rsid w:val="004A52A1"/>
    <w:rsid w:val="004A5C03"/>
    <w:rsid w:val="004A5F8C"/>
    <w:rsid w:val="004A6258"/>
    <w:rsid w:val="004A6F73"/>
    <w:rsid w:val="004A71E7"/>
    <w:rsid w:val="004A7E26"/>
    <w:rsid w:val="004A7F46"/>
    <w:rsid w:val="004B00BD"/>
    <w:rsid w:val="004B0345"/>
    <w:rsid w:val="004B0399"/>
    <w:rsid w:val="004B0C92"/>
    <w:rsid w:val="004B0F96"/>
    <w:rsid w:val="004B1E20"/>
    <w:rsid w:val="004B25AD"/>
    <w:rsid w:val="004B278E"/>
    <w:rsid w:val="004B2ADD"/>
    <w:rsid w:val="004B3691"/>
    <w:rsid w:val="004B3B7F"/>
    <w:rsid w:val="004B4BD6"/>
    <w:rsid w:val="004B52BD"/>
    <w:rsid w:val="004B587B"/>
    <w:rsid w:val="004B59BC"/>
    <w:rsid w:val="004B5A3D"/>
    <w:rsid w:val="004B693E"/>
    <w:rsid w:val="004B6CEE"/>
    <w:rsid w:val="004B733E"/>
    <w:rsid w:val="004B79D9"/>
    <w:rsid w:val="004C07B8"/>
    <w:rsid w:val="004C0CC2"/>
    <w:rsid w:val="004C0DEE"/>
    <w:rsid w:val="004C0EB1"/>
    <w:rsid w:val="004C10A5"/>
    <w:rsid w:val="004C14C1"/>
    <w:rsid w:val="004C154B"/>
    <w:rsid w:val="004C19A8"/>
    <w:rsid w:val="004C3C63"/>
    <w:rsid w:val="004C4046"/>
    <w:rsid w:val="004C41FD"/>
    <w:rsid w:val="004C4996"/>
    <w:rsid w:val="004C4A3B"/>
    <w:rsid w:val="004C4C29"/>
    <w:rsid w:val="004C6072"/>
    <w:rsid w:val="004C6DB9"/>
    <w:rsid w:val="004C7016"/>
    <w:rsid w:val="004C778D"/>
    <w:rsid w:val="004C793B"/>
    <w:rsid w:val="004D0E8D"/>
    <w:rsid w:val="004D17FC"/>
    <w:rsid w:val="004D19FE"/>
    <w:rsid w:val="004D2C7B"/>
    <w:rsid w:val="004D2DA1"/>
    <w:rsid w:val="004D34F3"/>
    <w:rsid w:val="004D3890"/>
    <w:rsid w:val="004D3B26"/>
    <w:rsid w:val="004D3C86"/>
    <w:rsid w:val="004D402E"/>
    <w:rsid w:val="004D40E7"/>
    <w:rsid w:val="004D4F24"/>
    <w:rsid w:val="004D58C8"/>
    <w:rsid w:val="004D5B69"/>
    <w:rsid w:val="004D5CFC"/>
    <w:rsid w:val="004D5DD9"/>
    <w:rsid w:val="004D62B6"/>
    <w:rsid w:val="004D6595"/>
    <w:rsid w:val="004D6697"/>
    <w:rsid w:val="004D66CB"/>
    <w:rsid w:val="004D6FBB"/>
    <w:rsid w:val="004D78DE"/>
    <w:rsid w:val="004D7D6C"/>
    <w:rsid w:val="004E17DB"/>
    <w:rsid w:val="004E2844"/>
    <w:rsid w:val="004E3675"/>
    <w:rsid w:val="004E37EE"/>
    <w:rsid w:val="004E39CD"/>
    <w:rsid w:val="004E416E"/>
    <w:rsid w:val="004E4348"/>
    <w:rsid w:val="004E485E"/>
    <w:rsid w:val="004E4938"/>
    <w:rsid w:val="004E5056"/>
    <w:rsid w:val="004E55D5"/>
    <w:rsid w:val="004E5642"/>
    <w:rsid w:val="004E611D"/>
    <w:rsid w:val="004E64A5"/>
    <w:rsid w:val="004E7613"/>
    <w:rsid w:val="004F0203"/>
    <w:rsid w:val="004F06BE"/>
    <w:rsid w:val="004F081E"/>
    <w:rsid w:val="004F0A7E"/>
    <w:rsid w:val="004F0C60"/>
    <w:rsid w:val="004F1548"/>
    <w:rsid w:val="004F2588"/>
    <w:rsid w:val="004F2A2E"/>
    <w:rsid w:val="004F2E15"/>
    <w:rsid w:val="004F3005"/>
    <w:rsid w:val="004F374F"/>
    <w:rsid w:val="004F3955"/>
    <w:rsid w:val="004F426E"/>
    <w:rsid w:val="004F4384"/>
    <w:rsid w:val="004F44F0"/>
    <w:rsid w:val="004F4CAA"/>
    <w:rsid w:val="004F53A2"/>
    <w:rsid w:val="004F5536"/>
    <w:rsid w:val="004F725A"/>
    <w:rsid w:val="004F72CC"/>
    <w:rsid w:val="004F73B8"/>
    <w:rsid w:val="004F799D"/>
    <w:rsid w:val="004F7BB4"/>
    <w:rsid w:val="005001A0"/>
    <w:rsid w:val="0050032F"/>
    <w:rsid w:val="0050042E"/>
    <w:rsid w:val="005005FE"/>
    <w:rsid w:val="00500841"/>
    <w:rsid w:val="00501509"/>
    <w:rsid w:val="005016E9"/>
    <w:rsid w:val="005018E1"/>
    <w:rsid w:val="0050251B"/>
    <w:rsid w:val="0050256F"/>
    <w:rsid w:val="0050453D"/>
    <w:rsid w:val="00504936"/>
    <w:rsid w:val="00505D66"/>
    <w:rsid w:val="005069CA"/>
    <w:rsid w:val="00507852"/>
    <w:rsid w:val="00511770"/>
    <w:rsid w:val="0051282E"/>
    <w:rsid w:val="00512D56"/>
    <w:rsid w:val="00514000"/>
    <w:rsid w:val="005145E0"/>
    <w:rsid w:val="00514946"/>
    <w:rsid w:val="00514B60"/>
    <w:rsid w:val="005150CE"/>
    <w:rsid w:val="005150DF"/>
    <w:rsid w:val="00515925"/>
    <w:rsid w:val="00515C01"/>
    <w:rsid w:val="00515E92"/>
    <w:rsid w:val="005163CB"/>
    <w:rsid w:val="005164C6"/>
    <w:rsid w:val="00516A20"/>
    <w:rsid w:val="00516E9A"/>
    <w:rsid w:val="00516F85"/>
    <w:rsid w:val="005200C7"/>
    <w:rsid w:val="00520E33"/>
    <w:rsid w:val="00521AFF"/>
    <w:rsid w:val="00522090"/>
    <w:rsid w:val="00522298"/>
    <w:rsid w:val="0052433A"/>
    <w:rsid w:val="0052466F"/>
    <w:rsid w:val="0052519F"/>
    <w:rsid w:val="005252E0"/>
    <w:rsid w:val="0052581B"/>
    <w:rsid w:val="0052678D"/>
    <w:rsid w:val="00526F95"/>
    <w:rsid w:val="0052749A"/>
    <w:rsid w:val="00527786"/>
    <w:rsid w:val="00530523"/>
    <w:rsid w:val="005306EB"/>
    <w:rsid w:val="00530C51"/>
    <w:rsid w:val="00530E2D"/>
    <w:rsid w:val="005313D2"/>
    <w:rsid w:val="0053141C"/>
    <w:rsid w:val="0053148C"/>
    <w:rsid w:val="00531650"/>
    <w:rsid w:val="00531E6A"/>
    <w:rsid w:val="005321D0"/>
    <w:rsid w:val="00532948"/>
    <w:rsid w:val="005333FF"/>
    <w:rsid w:val="005335B0"/>
    <w:rsid w:val="0053458F"/>
    <w:rsid w:val="00534BBE"/>
    <w:rsid w:val="00535093"/>
    <w:rsid w:val="0053570E"/>
    <w:rsid w:val="00536213"/>
    <w:rsid w:val="0053721C"/>
    <w:rsid w:val="00537DB6"/>
    <w:rsid w:val="00537E31"/>
    <w:rsid w:val="00540325"/>
    <w:rsid w:val="005403D0"/>
    <w:rsid w:val="00540971"/>
    <w:rsid w:val="005417FE"/>
    <w:rsid w:val="00541CB7"/>
    <w:rsid w:val="00542A2D"/>
    <w:rsid w:val="00542B28"/>
    <w:rsid w:val="00542C4E"/>
    <w:rsid w:val="005438AF"/>
    <w:rsid w:val="005442A4"/>
    <w:rsid w:val="0054476D"/>
    <w:rsid w:val="005450E5"/>
    <w:rsid w:val="005456EB"/>
    <w:rsid w:val="00546507"/>
    <w:rsid w:val="00546935"/>
    <w:rsid w:val="00546CC2"/>
    <w:rsid w:val="00546CE8"/>
    <w:rsid w:val="005475CD"/>
    <w:rsid w:val="0055045A"/>
    <w:rsid w:val="005512E2"/>
    <w:rsid w:val="00551F24"/>
    <w:rsid w:val="0055213B"/>
    <w:rsid w:val="00552244"/>
    <w:rsid w:val="00552788"/>
    <w:rsid w:val="005537E9"/>
    <w:rsid w:val="00553E40"/>
    <w:rsid w:val="00554209"/>
    <w:rsid w:val="0055424F"/>
    <w:rsid w:val="0055430E"/>
    <w:rsid w:val="005543F2"/>
    <w:rsid w:val="00555251"/>
    <w:rsid w:val="00555308"/>
    <w:rsid w:val="00555C04"/>
    <w:rsid w:val="00556E1E"/>
    <w:rsid w:val="005577E7"/>
    <w:rsid w:val="00560F66"/>
    <w:rsid w:val="0056122C"/>
    <w:rsid w:val="00561B4A"/>
    <w:rsid w:val="00562051"/>
    <w:rsid w:val="005623E1"/>
    <w:rsid w:val="0056246D"/>
    <w:rsid w:val="005629E7"/>
    <w:rsid w:val="00562EA8"/>
    <w:rsid w:val="00563091"/>
    <w:rsid w:val="005634F6"/>
    <w:rsid w:val="00564490"/>
    <w:rsid w:val="00565330"/>
    <w:rsid w:val="00565ACA"/>
    <w:rsid w:val="00565DDD"/>
    <w:rsid w:val="005664C8"/>
    <w:rsid w:val="0056684C"/>
    <w:rsid w:val="0057075D"/>
    <w:rsid w:val="00570FDB"/>
    <w:rsid w:val="00571058"/>
    <w:rsid w:val="005710F9"/>
    <w:rsid w:val="00574258"/>
    <w:rsid w:val="00574389"/>
    <w:rsid w:val="00575A87"/>
    <w:rsid w:val="00575E76"/>
    <w:rsid w:val="0057623A"/>
    <w:rsid w:val="0057652F"/>
    <w:rsid w:val="0057661B"/>
    <w:rsid w:val="0057668E"/>
    <w:rsid w:val="00577B38"/>
    <w:rsid w:val="0058025E"/>
    <w:rsid w:val="00580987"/>
    <w:rsid w:val="005815E9"/>
    <w:rsid w:val="00581A51"/>
    <w:rsid w:val="00581D20"/>
    <w:rsid w:val="00582184"/>
    <w:rsid w:val="00582237"/>
    <w:rsid w:val="00582640"/>
    <w:rsid w:val="005826E7"/>
    <w:rsid w:val="005836D7"/>
    <w:rsid w:val="00583A56"/>
    <w:rsid w:val="00583C98"/>
    <w:rsid w:val="00583FAE"/>
    <w:rsid w:val="00586CC7"/>
    <w:rsid w:val="00590A74"/>
    <w:rsid w:val="00590ABA"/>
    <w:rsid w:val="00590BC7"/>
    <w:rsid w:val="00590D7E"/>
    <w:rsid w:val="00592D9B"/>
    <w:rsid w:val="00594695"/>
    <w:rsid w:val="00594FD8"/>
    <w:rsid w:val="00595572"/>
    <w:rsid w:val="00595EE4"/>
    <w:rsid w:val="00597C26"/>
    <w:rsid w:val="005A03F8"/>
    <w:rsid w:val="005A2772"/>
    <w:rsid w:val="005A3B33"/>
    <w:rsid w:val="005A40D6"/>
    <w:rsid w:val="005A4499"/>
    <w:rsid w:val="005A45D0"/>
    <w:rsid w:val="005A48BD"/>
    <w:rsid w:val="005A4CD3"/>
    <w:rsid w:val="005A6AD5"/>
    <w:rsid w:val="005A6EC9"/>
    <w:rsid w:val="005A7121"/>
    <w:rsid w:val="005A7655"/>
    <w:rsid w:val="005A7A51"/>
    <w:rsid w:val="005A7C39"/>
    <w:rsid w:val="005B1AB9"/>
    <w:rsid w:val="005B330F"/>
    <w:rsid w:val="005B4EA9"/>
    <w:rsid w:val="005B50D9"/>
    <w:rsid w:val="005B577A"/>
    <w:rsid w:val="005B5E2A"/>
    <w:rsid w:val="005B6CB9"/>
    <w:rsid w:val="005B6D5A"/>
    <w:rsid w:val="005B70EB"/>
    <w:rsid w:val="005B7644"/>
    <w:rsid w:val="005B7913"/>
    <w:rsid w:val="005B7B27"/>
    <w:rsid w:val="005C0325"/>
    <w:rsid w:val="005C08D8"/>
    <w:rsid w:val="005C0AC0"/>
    <w:rsid w:val="005C1181"/>
    <w:rsid w:val="005C14A4"/>
    <w:rsid w:val="005C1AAF"/>
    <w:rsid w:val="005C1EB3"/>
    <w:rsid w:val="005C2203"/>
    <w:rsid w:val="005C2D84"/>
    <w:rsid w:val="005C36F1"/>
    <w:rsid w:val="005C3A4F"/>
    <w:rsid w:val="005C3FB2"/>
    <w:rsid w:val="005C419D"/>
    <w:rsid w:val="005C5E81"/>
    <w:rsid w:val="005D01B6"/>
    <w:rsid w:val="005D0BA9"/>
    <w:rsid w:val="005D0EA6"/>
    <w:rsid w:val="005D2492"/>
    <w:rsid w:val="005D3241"/>
    <w:rsid w:val="005D34D3"/>
    <w:rsid w:val="005D3745"/>
    <w:rsid w:val="005D3D76"/>
    <w:rsid w:val="005D3E03"/>
    <w:rsid w:val="005D474D"/>
    <w:rsid w:val="005D585A"/>
    <w:rsid w:val="005D6324"/>
    <w:rsid w:val="005D6A48"/>
    <w:rsid w:val="005D6B51"/>
    <w:rsid w:val="005D6E49"/>
    <w:rsid w:val="005D799B"/>
    <w:rsid w:val="005D7E7E"/>
    <w:rsid w:val="005E0604"/>
    <w:rsid w:val="005E0D95"/>
    <w:rsid w:val="005E0DAB"/>
    <w:rsid w:val="005E0FE6"/>
    <w:rsid w:val="005E209C"/>
    <w:rsid w:val="005E2368"/>
    <w:rsid w:val="005E3B71"/>
    <w:rsid w:val="005E4831"/>
    <w:rsid w:val="005E4944"/>
    <w:rsid w:val="005E4CCF"/>
    <w:rsid w:val="005E51F0"/>
    <w:rsid w:val="005E54B4"/>
    <w:rsid w:val="005E5857"/>
    <w:rsid w:val="005E5DDA"/>
    <w:rsid w:val="005E5E3F"/>
    <w:rsid w:val="005E619C"/>
    <w:rsid w:val="005E7AF5"/>
    <w:rsid w:val="005F013A"/>
    <w:rsid w:val="005F2433"/>
    <w:rsid w:val="005F2D89"/>
    <w:rsid w:val="005F2DBE"/>
    <w:rsid w:val="005F43BD"/>
    <w:rsid w:val="005F442A"/>
    <w:rsid w:val="005F4577"/>
    <w:rsid w:val="005F61A9"/>
    <w:rsid w:val="005F6251"/>
    <w:rsid w:val="005F6647"/>
    <w:rsid w:val="005F6A1A"/>
    <w:rsid w:val="005F6CA5"/>
    <w:rsid w:val="005F717B"/>
    <w:rsid w:val="005F7526"/>
    <w:rsid w:val="005F7888"/>
    <w:rsid w:val="006002DD"/>
    <w:rsid w:val="00600446"/>
    <w:rsid w:val="00600892"/>
    <w:rsid w:val="0060148B"/>
    <w:rsid w:val="006017DD"/>
    <w:rsid w:val="00601885"/>
    <w:rsid w:val="006022B0"/>
    <w:rsid w:val="006023E7"/>
    <w:rsid w:val="00603EEF"/>
    <w:rsid w:val="00604017"/>
    <w:rsid w:val="00604D70"/>
    <w:rsid w:val="00605382"/>
    <w:rsid w:val="0060555F"/>
    <w:rsid w:val="0060615D"/>
    <w:rsid w:val="006063A4"/>
    <w:rsid w:val="006066CD"/>
    <w:rsid w:val="00606889"/>
    <w:rsid w:val="00606BE8"/>
    <w:rsid w:val="0061000D"/>
    <w:rsid w:val="006105F5"/>
    <w:rsid w:val="0061065B"/>
    <w:rsid w:val="00611269"/>
    <w:rsid w:val="00611A2B"/>
    <w:rsid w:val="00611B1C"/>
    <w:rsid w:val="00612B07"/>
    <w:rsid w:val="006131DA"/>
    <w:rsid w:val="00613582"/>
    <w:rsid w:val="0061379F"/>
    <w:rsid w:val="006143C1"/>
    <w:rsid w:val="00615B5C"/>
    <w:rsid w:val="00615E31"/>
    <w:rsid w:val="00616096"/>
    <w:rsid w:val="00616381"/>
    <w:rsid w:val="00616618"/>
    <w:rsid w:val="00616A81"/>
    <w:rsid w:val="00616E29"/>
    <w:rsid w:val="00617818"/>
    <w:rsid w:val="006203E8"/>
    <w:rsid w:val="00620D0C"/>
    <w:rsid w:val="00620F09"/>
    <w:rsid w:val="0062104B"/>
    <w:rsid w:val="006211F6"/>
    <w:rsid w:val="00621C4D"/>
    <w:rsid w:val="00621D52"/>
    <w:rsid w:val="00621E99"/>
    <w:rsid w:val="006229E4"/>
    <w:rsid w:val="00623A48"/>
    <w:rsid w:val="00623C0E"/>
    <w:rsid w:val="006248BE"/>
    <w:rsid w:val="00624B2D"/>
    <w:rsid w:val="00624C5F"/>
    <w:rsid w:val="00625861"/>
    <w:rsid w:val="00626479"/>
    <w:rsid w:val="006265D7"/>
    <w:rsid w:val="00626B6A"/>
    <w:rsid w:val="006271DE"/>
    <w:rsid w:val="00630BFC"/>
    <w:rsid w:val="00630C0C"/>
    <w:rsid w:val="006315F2"/>
    <w:rsid w:val="0063166E"/>
    <w:rsid w:val="0063178B"/>
    <w:rsid w:val="0063339A"/>
    <w:rsid w:val="00635F12"/>
    <w:rsid w:val="00637686"/>
    <w:rsid w:val="00637695"/>
    <w:rsid w:val="00637B19"/>
    <w:rsid w:val="00637B73"/>
    <w:rsid w:val="00637D3A"/>
    <w:rsid w:val="00640A08"/>
    <w:rsid w:val="00640C6A"/>
    <w:rsid w:val="00641FCB"/>
    <w:rsid w:val="00642202"/>
    <w:rsid w:val="00642895"/>
    <w:rsid w:val="00643176"/>
    <w:rsid w:val="006431EA"/>
    <w:rsid w:val="006441F5"/>
    <w:rsid w:val="006444C1"/>
    <w:rsid w:val="006447C6"/>
    <w:rsid w:val="006448A6"/>
    <w:rsid w:val="00644A65"/>
    <w:rsid w:val="00644F60"/>
    <w:rsid w:val="0064762F"/>
    <w:rsid w:val="00647652"/>
    <w:rsid w:val="00647C03"/>
    <w:rsid w:val="006501D0"/>
    <w:rsid w:val="006502CA"/>
    <w:rsid w:val="00650664"/>
    <w:rsid w:val="006513BA"/>
    <w:rsid w:val="006518A1"/>
    <w:rsid w:val="00651BB0"/>
    <w:rsid w:val="00651DB6"/>
    <w:rsid w:val="00652A7C"/>
    <w:rsid w:val="0065328C"/>
    <w:rsid w:val="00653CCE"/>
    <w:rsid w:val="006540F4"/>
    <w:rsid w:val="006541D0"/>
    <w:rsid w:val="006544C8"/>
    <w:rsid w:val="00654629"/>
    <w:rsid w:val="00654723"/>
    <w:rsid w:val="006554E8"/>
    <w:rsid w:val="006557EF"/>
    <w:rsid w:val="00656E11"/>
    <w:rsid w:val="00657AAF"/>
    <w:rsid w:val="00657B1D"/>
    <w:rsid w:val="00660621"/>
    <w:rsid w:val="006609A7"/>
    <w:rsid w:val="0066238F"/>
    <w:rsid w:val="00663250"/>
    <w:rsid w:val="00663764"/>
    <w:rsid w:val="00663B84"/>
    <w:rsid w:val="00663CB2"/>
    <w:rsid w:val="00663E68"/>
    <w:rsid w:val="0066416D"/>
    <w:rsid w:val="00664B24"/>
    <w:rsid w:val="00664DDC"/>
    <w:rsid w:val="006650A6"/>
    <w:rsid w:val="006653C5"/>
    <w:rsid w:val="006657AC"/>
    <w:rsid w:val="006663A8"/>
    <w:rsid w:val="00666B63"/>
    <w:rsid w:val="00667161"/>
    <w:rsid w:val="006677DF"/>
    <w:rsid w:val="00671C3E"/>
    <w:rsid w:val="00671E6C"/>
    <w:rsid w:val="00671F65"/>
    <w:rsid w:val="00672597"/>
    <w:rsid w:val="006729E5"/>
    <w:rsid w:val="00672D7C"/>
    <w:rsid w:val="00673421"/>
    <w:rsid w:val="0067383D"/>
    <w:rsid w:val="006741E3"/>
    <w:rsid w:val="00674AEA"/>
    <w:rsid w:val="00674B12"/>
    <w:rsid w:val="00674BFB"/>
    <w:rsid w:val="006754B1"/>
    <w:rsid w:val="00677820"/>
    <w:rsid w:val="00677B4F"/>
    <w:rsid w:val="00680450"/>
    <w:rsid w:val="006813C7"/>
    <w:rsid w:val="00681C9C"/>
    <w:rsid w:val="00682878"/>
    <w:rsid w:val="00684782"/>
    <w:rsid w:val="00686DAF"/>
    <w:rsid w:val="0068710F"/>
    <w:rsid w:val="006874E0"/>
    <w:rsid w:val="00687946"/>
    <w:rsid w:val="0069016D"/>
    <w:rsid w:val="00690BE0"/>
    <w:rsid w:val="00691D73"/>
    <w:rsid w:val="006934B4"/>
    <w:rsid w:val="00693C76"/>
    <w:rsid w:val="00694772"/>
    <w:rsid w:val="00694DE1"/>
    <w:rsid w:val="0069503E"/>
    <w:rsid w:val="00696E0C"/>
    <w:rsid w:val="00697284"/>
    <w:rsid w:val="006977B5"/>
    <w:rsid w:val="00697AAF"/>
    <w:rsid w:val="00697E99"/>
    <w:rsid w:val="006A02D5"/>
    <w:rsid w:val="006A1385"/>
    <w:rsid w:val="006A3D91"/>
    <w:rsid w:val="006A491E"/>
    <w:rsid w:val="006A5000"/>
    <w:rsid w:val="006A545D"/>
    <w:rsid w:val="006A6D23"/>
    <w:rsid w:val="006A6F34"/>
    <w:rsid w:val="006A6FAE"/>
    <w:rsid w:val="006A775F"/>
    <w:rsid w:val="006A779E"/>
    <w:rsid w:val="006A7D0C"/>
    <w:rsid w:val="006B12DA"/>
    <w:rsid w:val="006B189B"/>
    <w:rsid w:val="006B1A69"/>
    <w:rsid w:val="006B212C"/>
    <w:rsid w:val="006B215D"/>
    <w:rsid w:val="006B2DBC"/>
    <w:rsid w:val="006B2F11"/>
    <w:rsid w:val="006B3672"/>
    <w:rsid w:val="006B3B25"/>
    <w:rsid w:val="006B3EB1"/>
    <w:rsid w:val="006B4969"/>
    <w:rsid w:val="006B599F"/>
    <w:rsid w:val="006B664A"/>
    <w:rsid w:val="006B6DE2"/>
    <w:rsid w:val="006B7465"/>
    <w:rsid w:val="006B7F2B"/>
    <w:rsid w:val="006C00F9"/>
    <w:rsid w:val="006C1074"/>
    <w:rsid w:val="006C10D4"/>
    <w:rsid w:val="006C1D74"/>
    <w:rsid w:val="006C219E"/>
    <w:rsid w:val="006C2436"/>
    <w:rsid w:val="006C2540"/>
    <w:rsid w:val="006C2BEE"/>
    <w:rsid w:val="006C3147"/>
    <w:rsid w:val="006C3D68"/>
    <w:rsid w:val="006C4516"/>
    <w:rsid w:val="006C4E8B"/>
    <w:rsid w:val="006C529C"/>
    <w:rsid w:val="006C5D0F"/>
    <w:rsid w:val="006C6E74"/>
    <w:rsid w:val="006C6FE4"/>
    <w:rsid w:val="006C7BCC"/>
    <w:rsid w:val="006D0514"/>
    <w:rsid w:val="006D0748"/>
    <w:rsid w:val="006D125E"/>
    <w:rsid w:val="006D16C3"/>
    <w:rsid w:val="006D21EB"/>
    <w:rsid w:val="006D2E34"/>
    <w:rsid w:val="006D3C90"/>
    <w:rsid w:val="006D404E"/>
    <w:rsid w:val="006D4679"/>
    <w:rsid w:val="006D478F"/>
    <w:rsid w:val="006D4BAB"/>
    <w:rsid w:val="006D55AE"/>
    <w:rsid w:val="006D5DA6"/>
    <w:rsid w:val="006D5F75"/>
    <w:rsid w:val="006D67AB"/>
    <w:rsid w:val="006D6A5D"/>
    <w:rsid w:val="006D6D8F"/>
    <w:rsid w:val="006D79BC"/>
    <w:rsid w:val="006E1808"/>
    <w:rsid w:val="006E1CA5"/>
    <w:rsid w:val="006E2607"/>
    <w:rsid w:val="006E2658"/>
    <w:rsid w:val="006E2B11"/>
    <w:rsid w:val="006E2D65"/>
    <w:rsid w:val="006E47BE"/>
    <w:rsid w:val="006E48A1"/>
    <w:rsid w:val="006E4E49"/>
    <w:rsid w:val="006E6808"/>
    <w:rsid w:val="006E7A37"/>
    <w:rsid w:val="006F0205"/>
    <w:rsid w:val="006F066B"/>
    <w:rsid w:val="006F0718"/>
    <w:rsid w:val="006F113E"/>
    <w:rsid w:val="006F21C4"/>
    <w:rsid w:val="006F2FEC"/>
    <w:rsid w:val="006F3242"/>
    <w:rsid w:val="006F4969"/>
    <w:rsid w:val="006F52CC"/>
    <w:rsid w:val="006F57BD"/>
    <w:rsid w:val="006F616E"/>
    <w:rsid w:val="006F6264"/>
    <w:rsid w:val="006F6491"/>
    <w:rsid w:val="006F6B22"/>
    <w:rsid w:val="006F7739"/>
    <w:rsid w:val="007001F8"/>
    <w:rsid w:val="007010B6"/>
    <w:rsid w:val="00701376"/>
    <w:rsid w:val="007015BC"/>
    <w:rsid w:val="007017A8"/>
    <w:rsid w:val="00701F73"/>
    <w:rsid w:val="00702052"/>
    <w:rsid w:val="00702B63"/>
    <w:rsid w:val="0070440F"/>
    <w:rsid w:val="00704979"/>
    <w:rsid w:val="00704C12"/>
    <w:rsid w:val="0070513F"/>
    <w:rsid w:val="007058C5"/>
    <w:rsid w:val="0070599A"/>
    <w:rsid w:val="007063CA"/>
    <w:rsid w:val="007070CB"/>
    <w:rsid w:val="0070752E"/>
    <w:rsid w:val="00707621"/>
    <w:rsid w:val="00707CED"/>
    <w:rsid w:val="00707FF0"/>
    <w:rsid w:val="007101BF"/>
    <w:rsid w:val="0071140F"/>
    <w:rsid w:val="00711495"/>
    <w:rsid w:val="0071151C"/>
    <w:rsid w:val="00712581"/>
    <w:rsid w:val="00712F64"/>
    <w:rsid w:val="007141FD"/>
    <w:rsid w:val="007142DD"/>
    <w:rsid w:val="007148B5"/>
    <w:rsid w:val="00714F4D"/>
    <w:rsid w:val="00715F88"/>
    <w:rsid w:val="0071612D"/>
    <w:rsid w:val="00717209"/>
    <w:rsid w:val="00717483"/>
    <w:rsid w:val="0072033B"/>
    <w:rsid w:val="00720DC6"/>
    <w:rsid w:val="0072229B"/>
    <w:rsid w:val="00722F89"/>
    <w:rsid w:val="0072308C"/>
    <w:rsid w:val="00723295"/>
    <w:rsid w:val="0072510F"/>
    <w:rsid w:val="007260B4"/>
    <w:rsid w:val="007266AF"/>
    <w:rsid w:val="007269F4"/>
    <w:rsid w:val="00726F0D"/>
    <w:rsid w:val="007273C7"/>
    <w:rsid w:val="007275B4"/>
    <w:rsid w:val="00727795"/>
    <w:rsid w:val="00727CF9"/>
    <w:rsid w:val="0073021C"/>
    <w:rsid w:val="007302A2"/>
    <w:rsid w:val="00730639"/>
    <w:rsid w:val="0073080C"/>
    <w:rsid w:val="00730953"/>
    <w:rsid w:val="00731007"/>
    <w:rsid w:val="007315AA"/>
    <w:rsid w:val="00731E0C"/>
    <w:rsid w:val="007323BB"/>
    <w:rsid w:val="007332AA"/>
    <w:rsid w:val="0073393B"/>
    <w:rsid w:val="007339BE"/>
    <w:rsid w:val="00733BAC"/>
    <w:rsid w:val="00733C0F"/>
    <w:rsid w:val="00734A13"/>
    <w:rsid w:val="00734DC2"/>
    <w:rsid w:val="00734EE8"/>
    <w:rsid w:val="007352EB"/>
    <w:rsid w:val="00735E9F"/>
    <w:rsid w:val="00736090"/>
    <w:rsid w:val="0073646C"/>
    <w:rsid w:val="007365AF"/>
    <w:rsid w:val="007377B7"/>
    <w:rsid w:val="007378C5"/>
    <w:rsid w:val="0073797B"/>
    <w:rsid w:val="007403D1"/>
    <w:rsid w:val="007406D4"/>
    <w:rsid w:val="00741F2C"/>
    <w:rsid w:val="00742019"/>
    <w:rsid w:val="007424A7"/>
    <w:rsid w:val="0074537D"/>
    <w:rsid w:val="00745565"/>
    <w:rsid w:val="00745807"/>
    <w:rsid w:val="007461EC"/>
    <w:rsid w:val="007469F8"/>
    <w:rsid w:val="0075083B"/>
    <w:rsid w:val="0075086B"/>
    <w:rsid w:val="007513BC"/>
    <w:rsid w:val="00752A21"/>
    <w:rsid w:val="00753219"/>
    <w:rsid w:val="00753678"/>
    <w:rsid w:val="00753B18"/>
    <w:rsid w:val="0075417D"/>
    <w:rsid w:val="007543D1"/>
    <w:rsid w:val="0075479C"/>
    <w:rsid w:val="00754E5B"/>
    <w:rsid w:val="00755943"/>
    <w:rsid w:val="0076089A"/>
    <w:rsid w:val="00760969"/>
    <w:rsid w:val="00760EF3"/>
    <w:rsid w:val="007611B1"/>
    <w:rsid w:val="0076169A"/>
    <w:rsid w:val="007630BD"/>
    <w:rsid w:val="00763523"/>
    <w:rsid w:val="007635E8"/>
    <w:rsid w:val="00764071"/>
    <w:rsid w:val="00765127"/>
    <w:rsid w:val="007659DD"/>
    <w:rsid w:val="00766214"/>
    <w:rsid w:val="007662DD"/>
    <w:rsid w:val="00766575"/>
    <w:rsid w:val="00766D44"/>
    <w:rsid w:val="00767B3C"/>
    <w:rsid w:val="00771ED6"/>
    <w:rsid w:val="00772B20"/>
    <w:rsid w:val="007746E0"/>
    <w:rsid w:val="00774DDA"/>
    <w:rsid w:val="007752BB"/>
    <w:rsid w:val="00775EB1"/>
    <w:rsid w:val="007761DC"/>
    <w:rsid w:val="007768A5"/>
    <w:rsid w:val="00776BFB"/>
    <w:rsid w:val="00776F0B"/>
    <w:rsid w:val="0077721A"/>
    <w:rsid w:val="0077755E"/>
    <w:rsid w:val="00777CD2"/>
    <w:rsid w:val="00780ED3"/>
    <w:rsid w:val="007816AD"/>
    <w:rsid w:val="00782F95"/>
    <w:rsid w:val="00782FE0"/>
    <w:rsid w:val="007831CF"/>
    <w:rsid w:val="00783B4D"/>
    <w:rsid w:val="00783B5B"/>
    <w:rsid w:val="007842A0"/>
    <w:rsid w:val="007859E3"/>
    <w:rsid w:val="00786674"/>
    <w:rsid w:val="00787D0B"/>
    <w:rsid w:val="00787F1E"/>
    <w:rsid w:val="007905DD"/>
    <w:rsid w:val="007907E8"/>
    <w:rsid w:val="007919A8"/>
    <w:rsid w:val="00791F06"/>
    <w:rsid w:val="00792106"/>
    <w:rsid w:val="0079268B"/>
    <w:rsid w:val="00792B76"/>
    <w:rsid w:val="007933F3"/>
    <w:rsid w:val="00793A5E"/>
    <w:rsid w:val="00793E14"/>
    <w:rsid w:val="0079403D"/>
    <w:rsid w:val="007945E6"/>
    <w:rsid w:val="007946DB"/>
    <w:rsid w:val="007948EE"/>
    <w:rsid w:val="00794EAC"/>
    <w:rsid w:val="0079522F"/>
    <w:rsid w:val="007954B4"/>
    <w:rsid w:val="00795A99"/>
    <w:rsid w:val="00795AF3"/>
    <w:rsid w:val="007962DC"/>
    <w:rsid w:val="0079634D"/>
    <w:rsid w:val="00797AEF"/>
    <w:rsid w:val="007A045E"/>
    <w:rsid w:val="007A08D9"/>
    <w:rsid w:val="007A0DF5"/>
    <w:rsid w:val="007A1066"/>
    <w:rsid w:val="007A1A0B"/>
    <w:rsid w:val="007A1C13"/>
    <w:rsid w:val="007A32C3"/>
    <w:rsid w:val="007A33F0"/>
    <w:rsid w:val="007A385F"/>
    <w:rsid w:val="007A3F73"/>
    <w:rsid w:val="007A4C95"/>
    <w:rsid w:val="007A53FF"/>
    <w:rsid w:val="007A5854"/>
    <w:rsid w:val="007A5961"/>
    <w:rsid w:val="007A6594"/>
    <w:rsid w:val="007A722F"/>
    <w:rsid w:val="007A7A22"/>
    <w:rsid w:val="007A7D75"/>
    <w:rsid w:val="007A7F4B"/>
    <w:rsid w:val="007B09FB"/>
    <w:rsid w:val="007B1A4C"/>
    <w:rsid w:val="007B246E"/>
    <w:rsid w:val="007B3138"/>
    <w:rsid w:val="007B3CC6"/>
    <w:rsid w:val="007B4546"/>
    <w:rsid w:val="007B46E7"/>
    <w:rsid w:val="007B4C41"/>
    <w:rsid w:val="007B726B"/>
    <w:rsid w:val="007B7C83"/>
    <w:rsid w:val="007C1012"/>
    <w:rsid w:val="007C14D5"/>
    <w:rsid w:val="007C18A5"/>
    <w:rsid w:val="007C18C4"/>
    <w:rsid w:val="007C1A1A"/>
    <w:rsid w:val="007C216E"/>
    <w:rsid w:val="007C40DC"/>
    <w:rsid w:val="007C4688"/>
    <w:rsid w:val="007C4B65"/>
    <w:rsid w:val="007C5B27"/>
    <w:rsid w:val="007C62EF"/>
    <w:rsid w:val="007C6719"/>
    <w:rsid w:val="007C6E1A"/>
    <w:rsid w:val="007C6EFC"/>
    <w:rsid w:val="007C6FC9"/>
    <w:rsid w:val="007C710C"/>
    <w:rsid w:val="007C7673"/>
    <w:rsid w:val="007C7BE0"/>
    <w:rsid w:val="007C7E3B"/>
    <w:rsid w:val="007C7FF0"/>
    <w:rsid w:val="007D0A74"/>
    <w:rsid w:val="007D1873"/>
    <w:rsid w:val="007D18E5"/>
    <w:rsid w:val="007D1DB1"/>
    <w:rsid w:val="007D352C"/>
    <w:rsid w:val="007D3A99"/>
    <w:rsid w:val="007D3EA6"/>
    <w:rsid w:val="007D402F"/>
    <w:rsid w:val="007D40FC"/>
    <w:rsid w:val="007D48B9"/>
    <w:rsid w:val="007D4E13"/>
    <w:rsid w:val="007D5276"/>
    <w:rsid w:val="007D5836"/>
    <w:rsid w:val="007D6D0A"/>
    <w:rsid w:val="007D7245"/>
    <w:rsid w:val="007D77CD"/>
    <w:rsid w:val="007D78F4"/>
    <w:rsid w:val="007E04BC"/>
    <w:rsid w:val="007E07AC"/>
    <w:rsid w:val="007E1042"/>
    <w:rsid w:val="007E105E"/>
    <w:rsid w:val="007E15CB"/>
    <w:rsid w:val="007E198A"/>
    <w:rsid w:val="007E22A0"/>
    <w:rsid w:val="007E2412"/>
    <w:rsid w:val="007E2663"/>
    <w:rsid w:val="007E347D"/>
    <w:rsid w:val="007E3BCE"/>
    <w:rsid w:val="007E489E"/>
    <w:rsid w:val="007E4BD3"/>
    <w:rsid w:val="007E58D1"/>
    <w:rsid w:val="007E5C51"/>
    <w:rsid w:val="007E62C1"/>
    <w:rsid w:val="007E63DF"/>
    <w:rsid w:val="007E6784"/>
    <w:rsid w:val="007E6AF7"/>
    <w:rsid w:val="007E7571"/>
    <w:rsid w:val="007E7C9F"/>
    <w:rsid w:val="007F0362"/>
    <w:rsid w:val="007F0A04"/>
    <w:rsid w:val="007F0B25"/>
    <w:rsid w:val="007F17B9"/>
    <w:rsid w:val="007F1926"/>
    <w:rsid w:val="007F1E8A"/>
    <w:rsid w:val="007F2479"/>
    <w:rsid w:val="007F2E7D"/>
    <w:rsid w:val="007F3723"/>
    <w:rsid w:val="007F3BF9"/>
    <w:rsid w:val="007F409D"/>
    <w:rsid w:val="007F42E0"/>
    <w:rsid w:val="007F44FE"/>
    <w:rsid w:val="007F498D"/>
    <w:rsid w:val="007F4B4F"/>
    <w:rsid w:val="007F709B"/>
    <w:rsid w:val="007F7216"/>
    <w:rsid w:val="007F7665"/>
    <w:rsid w:val="007F7A64"/>
    <w:rsid w:val="008014AC"/>
    <w:rsid w:val="00801F3F"/>
    <w:rsid w:val="00803459"/>
    <w:rsid w:val="00804CFB"/>
    <w:rsid w:val="00805AB4"/>
    <w:rsid w:val="00805C52"/>
    <w:rsid w:val="008060B3"/>
    <w:rsid w:val="008064B8"/>
    <w:rsid w:val="00806589"/>
    <w:rsid w:val="008069EC"/>
    <w:rsid w:val="00806CF5"/>
    <w:rsid w:val="00807768"/>
    <w:rsid w:val="0081027B"/>
    <w:rsid w:val="008113A1"/>
    <w:rsid w:val="00811634"/>
    <w:rsid w:val="00811845"/>
    <w:rsid w:val="00811D89"/>
    <w:rsid w:val="00811F0D"/>
    <w:rsid w:val="00811FEF"/>
    <w:rsid w:val="00812163"/>
    <w:rsid w:val="008123C6"/>
    <w:rsid w:val="00812B9C"/>
    <w:rsid w:val="00813147"/>
    <w:rsid w:val="00813662"/>
    <w:rsid w:val="00813B61"/>
    <w:rsid w:val="00813D7F"/>
    <w:rsid w:val="0081411F"/>
    <w:rsid w:val="008143D9"/>
    <w:rsid w:val="0081454A"/>
    <w:rsid w:val="00814BA2"/>
    <w:rsid w:val="00814D24"/>
    <w:rsid w:val="00814D57"/>
    <w:rsid w:val="00814DC9"/>
    <w:rsid w:val="00814DD1"/>
    <w:rsid w:val="00814E41"/>
    <w:rsid w:val="008150DA"/>
    <w:rsid w:val="00815246"/>
    <w:rsid w:val="00815DFD"/>
    <w:rsid w:val="00817A3E"/>
    <w:rsid w:val="00817B25"/>
    <w:rsid w:val="00817F8B"/>
    <w:rsid w:val="008204B2"/>
    <w:rsid w:val="0082052B"/>
    <w:rsid w:val="00821E07"/>
    <w:rsid w:val="008227DA"/>
    <w:rsid w:val="00823AA0"/>
    <w:rsid w:val="00823AD8"/>
    <w:rsid w:val="0082464E"/>
    <w:rsid w:val="00825F53"/>
    <w:rsid w:val="008261FD"/>
    <w:rsid w:val="0082791E"/>
    <w:rsid w:val="00827973"/>
    <w:rsid w:val="00830D46"/>
    <w:rsid w:val="00830D84"/>
    <w:rsid w:val="00831659"/>
    <w:rsid w:val="0083176A"/>
    <w:rsid w:val="008320F7"/>
    <w:rsid w:val="00832CC4"/>
    <w:rsid w:val="00832D41"/>
    <w:rsid w:val="00833414"/>
    <w:rsid w:val="0083349E"/>
    <w:rsid w:val="008334C4"/>
    <w:rsid w:val="00833BAD"/>
    <w:rsid w:val="00833FCC"/>
    <w:rsid w:val="008340A4"/>
    <w:rsid w:val="0083438F"/>
    <w:rsid w:val="008353B5"/>
    <w:rsid w:val="00835B69"/>
    <w:rsid w:val="0083656B"/>
    <w:rsid w:val="008367EF"/>
    <w:rsid w:val="008376FF"/>
    <w:rsid w:val="00841EF0"/>
    <w:rsid w:val="008423D3"/>
    <w:rsid w:val="008429C4"/>
    <w:rsid w:val="00842D72"/>
    <w:rsid w:val="00843E72"/>
    <w:rsid w:val="0084408C"/>
    <w:rsid w:val="0084509A"/>
    <w:rsid w:val="00845270"/>
    <w:rsid w:val="008455F4"/>
    <w:rsid w:val="00845D34"/>
    <w:rsid w:val="008464B7"/>
    <w:rsid w:val="008465C6"/>
    <w:rsid w:val="00846FBD"/>
    <w:rsid w:val="00847C30"/>
    <w:rsid w:val="00847FE0"/>
    <w:rsid w:val="00851DAE"/>
    <w:rsid w:val="0085288A"/>
    <w:rsid w:val="00852A58"/>
    <w:rsid w:val="00852A86"/>
    <w:rsid w:val="00852DEB"/>
    <w:rsid w:val="00853A94"/>
    <w:rsid w:val="00853D59"/>
    <w:rsid w:val="008547DB"/>
    <w:rsid w:val="00854EB9"/>
    <w:rsid w:val="00855E3D"/>
    <w:rsid w:val="008560D3"/>
    <w:rsid w:val="008565F3"/>
    <w:rsid w:val="00856653"/>
    <w:rsid w:val="00856932"/>
    <w:rsid w:val="0085722C"/>
    <w:rsid w:val="00857434"/>
    <w:rsid w:val="008574F4"/>
    <w:rsid w:val="00857C04"/>
    <w:rsid w:val="00857F8F"/>
    <w:rsid w:val="008601A8"/>
    <w:rsid w:val="00860209"/>
    <w:rsid w:val="0086145A"/>
    <w:rsid w:val="00861847"/>
    <w:rsid w:val="00861DA5"/>
    <w:rsid w:val="0086295E"/>
    <w:rsid w:val="00862B6F"/>
    <w:rsid w:val="0086419A"/>
    <w:rsid w:val="00864329"/>
    <w:rsid w:val="00864816"/>
    <w:rsid w:val="00865355"/>
    <w:rsid w:val="00865724"/>
    <w:rsid w:val="00865877"/>
    <w:rsid w:val="00865A77"/>
    <w:rsid w:val="00865B9C"/>
    <w:rsid w:val="00865C6E"/>
    <w:rsid w:val="008660CD"/>
    <w:rsid w:val="008668B8"/>
    <w:rsid w:val="00866E20"/>
    <w:rsid w:val="0086726E"/>
    <w:rsid w:val="00867352"/>
    <w:rsid w:val="00870235"/>
    <w:rsid w:val="00870520"/>
    <w:rsid w:val="00870A33"/>
    <w:rsid w:val="00870B44"/>
    <w:rsid w:val="00870C28"/>
    <w:rsid w:val="00870C5D"/>
    <w:rsid w:val="00870E13"/>
    <w:rsid w:val="008711C9"/>
    <w:rsid w:val="008712FF"/>
    <w:rsid w:val="00871FA5"/>
    <w:rsid w:val="00872D72"/>
    <w:rsid w:val="00872E3F"/>
    <w:rsid w:val="008730AA"/>
    <w:rsid w:val="008731BF"/>
    <w:rsid w:val="008733C7"/>
    <w:rsid w:val="008735E1"/>
    <w:rsid w:val="008742F5"/>
    <w:rsid w:val="00874345"/>
    <w:rsid w:val="00874365"/>
    <w:rsid w:val="00874453"/>
    <w:rsid w:val="008745DB"/>
    <w:rsid w:val="008757A9"/>
    <w:rsid w:val="00875C7A"/>
    <w:rsid w:val="00876836"/>
    <w:rsid w:val="008774F9"/>
    <w:rsid w:val="00877734"/>
    <w:rsid w:val="008777A5"/>
    <w:rsid w:val="008801E6"/>
    <w:rsid w:val="00880D1D"/>
    <w:rsid w:val="008813F0"/>
    <w:rsid w:val="00881CB8"/>
    <w:rsid w:val="00883AB8"/>
    <w:rsid w:val="00883EF1"/>
    <w:rsid w:val="0088412B"/>
    <w:rsid w:val="00885543"/>
    <w:rsid w:val="00885A2C"/>
    <w:rsid w:val="00886B31"/>
    <w:rsid w:val="00886BDD"/>
    <w:rsid w:val="008870F4"/>
    <w:rsid w:val="00887E70"/>
    <w:rsid w:val="00887E88"/>
    <w:rsid w:val="00890400"/>
    <w:rsid w:val="0089085F"/>
    <w:rsid w:val="00891A4E"/>
    <w:rsid w:val="00892616"/>
    <w:rsid w:val="00892ED8"/>
    <w:rsid w:val="00892FC1"/>
    <w:rsid w:val="008930F9"/>
    <w:rsid w:val="008934EC"/>
    <w:rsid w:val="00893AF0"/>
    <w:rsid w:val="00894024"/>
    <w:rsid w:val="00895ADF"/>
    <w:rsid w:val="00896112"/>
    <w:rsid w:val="0089689F"/>
    <w:rsid w:val="008974A5"/>
    <w:rsid w:val="00897BB5"/>
    <w:rsid w:val="00897FDC"/>
    <w:rsid w:val="008A054A"/>
    <w:rsid w:val="008A08C0"/>
    <w:rsid w:val="008A0A71"/>
    <w:rsid w:val="008A0BE6"/>
    <w:rsid w:val="008A0EEB"/>
    <w:rsid w:val="008A1242"/>
    <w:rsid w:val="008A15F1"/>
    <w:rsid w:val="008A16FB"/>
    <w:rsid w:val="008A2074"/>
    <w:rsid w:val="008A3269"/>
    <w:rsid w:val="008A40DA"/>
    <w:rsid w:val="008A4F35"/>
    <w:rsid w:val="008A4F88"/>
    <w:rsid w:val="008A51F5"/>
    <w:rsid w:val="008A5D38"/>
    <w:rsid w:val="008A6E88"/>
    <w:rsid w:val="008A74B4"/>
    <w:rsid w:val="008B08CA"/>
    <w:rsid w:val="008B1286"/>
    <w:rsid w:val="008B201A"/>
    <w:rsid w:val="008B2A6B"/>
    <w:rsid w:val="008B2C42"/>
    <w:rsid w:val="008B312D"/>
    <w:rsid w:val="008B3BB0"/>
    <w:rsid w:val="008B3DC7"/>
    <w:rsid w:val="008B4076"/>
    <w:rsid w:val="008B4170"/>
    <w:rsid w:val="008B4581"/>
    <w:rsid w:val="008B4586"/>
    <w:rsid w:val="008B4BEF"/>
    <w:rsid w:val="008B54F2"/>
    <w:rsid w:val="008B593E"/>
    <w:rsid w:val="008B601B"/>
    <w:rsid w:val="008B6BE8"/>
    <w:rsid w:val="008B6D8C"/>
    <w:rsid w:val="008B7DC4"/>
    <w:rsid w:val="008B7F70"/>
    <w:rsid w:val="008C018E"/>
    <w:rsid w:val="008C04C3"/>
    <w:rsid w:val="008C1069"/>
    <w:rsid w:val="008C1A9D"/>
    <w:rsid w:val="008C2B5E"/>
    <w:rsid w:val="008C2F88"/>
    <w:rsid w:val="008C3826"/>
    <w:rsid w:val="008C3A0C"/>
    <w:rsid w:val="008C4C93"/>
    <w:rsid w:val="008C5AF4"/>
    <w:rsid w:val="008C5CE7"/>
    <w:rsid w:val="008C7119"/>
    <w:rsid w:val="008D049C"/>
    <w:rsid w:val="008D0F7A"/>
    <w:rsid w:val="008D1285"/>
    <w:rsid w:val="008D1559"/>
    <w:rsid w:val="008D17A9"/>
    <w:rsid w:val="008D2055"/>
    <w:rsid w:val="008D2584"/>
    <w:rsid w:val="008D2E81"/>
    <w:rsid w:val="008D4A9A"/>
    <w:rsid w:val="008D5B21"/>
    <w:rsid w:val="008D5D79"/>
    <w:rsid w:val="008D5FD8"/>
    <w:rsid w:val="008D63AA"/>
    <w:rsid w:val="008D68FA"/>
    <w:rsid w:val="008D6E1D"/>
    <w:rsid w:val="008D7781"/>
    <w:rsid w:val="008E0B76"/>
    <w:rsid w:val="008E1E6C"/>
    <w:rsid w:val="008E1EC5"/>
    <w:rsid w:val="008E3343"/>
    <w:rsid w:val="008E3426"/>
    <w:rsid w:val="008E3D18"/>
    <w:rsid w:val="008E488E"/>
    <w:rsid w:val="008E735A"/>
    <w:rsid w:val="008E779A"/>
    <w:rsid w:val="008E7A1F"/>
    <w:rsid w:val="008F0047"/>
    <w:rsid w:val="008F0DFC"/>
    <w:rsid w:val="008F21ED"/>
    <w:rsid w:val="008F2A44"/>
    <w:rsid w:val="008F40DA"/>
    <w:rsid w:val="008F424C"/>
    <w:rsid w:val="008F46BA"/>
    <w:rsid w:val="008F5FCC"/>
    <w:rsid w:val="008F7121"/>
    <w:rsid w:val="008F7433"/>
    <w:rsid w:val="0090010F"/>
    <w:rsid w:val="00900763"/>
    <w:rsid w:val="009010DC"/>
    <w:rsid w:val="009022D0"/>
    <w:rsid w:val="0090263E"/>
    <w:rsid w:val="00902C0E"/>
    <w:rsid w:val="00902DB7"/>
    <w:rsid w:val="00903F0B"/>
    <w:rsid w:val="00905555"/>
    <w:rsid w:val="00906BC7"/>
    <w:rsid w:val="00906EA2"/>
    <w:rsid w:val="00907328"/>
    <w:rsid w:val="00907AF8"/>
    <w:rsid w:val="00907CFB"/>
    <w:rsid w:val="00910713"/>
    <w:rsid w:val="00910EEB"/>
    <w:rsid w:val="00910F82"/>
    <w:rsid w:val="009115F0"/>
    <w:rsid w:val="00911CD6"/>
    <w:rsid w:val="0091283B"/>
    <w:rsid w:val="00913706"/>
    <w:rsid w:val="009139CA"/>
    <w:rsid w:val="00914177"/>
    <w:rsid w:val="0091467D"/>
    <w:rsid w:val="009149D3"/>
    <w:rsid w:val="00915343"/>
    <w:rsid w:val="00915347"/>
    <w:rsid w:val="00915897"/>
    <w:rsid w:val="009167A9"/>
    <w:rsid w:val="009168EC"/>
    <w:rsid w:val="00916C5C"/>
    <w:rsid w:val="00916F0B"/>
    <w:rsid w:val="009173D2"/>
    <w:rsid w:val="009175E5"/>
    <w:rsid w:val="00921D83"/>
    <w:rsid w:val="00922086"/>
    <w:rsid w:val="0092224B"/>
    <w:rsid w:val="009224BB"/>
    <w:rsid w:val="00923F24"/>
    <w:rsid w:val="0092594E"/>
    <w:rsid w:val="00925A42"/>
    <w:rsid w:val="00925A56"/>
    <w:rsid w:val="00926B90"/>
    <w:rsid w:val="00926E84"/>
    <w:rsid w:val="009275CA"/>
    <w:rsid w:val="009307DA"/>
    <w:rsid w:val="00931816"/>
    <w:rsid w:val="009319AF"/>
    <w:rsid w:val="00931A21"/>
    <w:rsid w:val="009335E1"/>
    <w:rsid w:val="00933A4B"/>
    <w:rsid w:val="00934536"/>
    <w:rsid w:val="009347BF"/>
    <w:rsid w:val="00934B96"/>
    <w:rsid w:val="009351E4"/>
    <w:rsid w:val="00935F88"/>
    <w:rsid w:val="0093634F"/>
    <w:rsid w:val="009365AA"/>
    <w:rsid w:val="00936A9C"/>
    <w:rsid w:val="00937667"/>
    <w:rsid w:val="009400A9"/>
    <w:rsid w:val="00941B2C"/>
    <w:rsid w:val="0094270E"/>
    <w:rsid w:val="00942986"/>
    <w:rsid w:val="00942E29"/>
    <w:rsid w:val="00942FC8"/>
    <w:rsid w:val="0094320F"/>
    <w:rsid w:val="00943E47"/>
    <w:rsid w:val="009447A2"/>
    <w:rsid w:val="00944F3F"/>
    <w:rsid w:val="009451CF"/>
    <w:rsid w:val="009451DE"/>
    <w:rsid w:val="009457D9"/>
    <w:rsid w:val="00945879"/>
    <w:rsid w:val="00945C4B"/>
    <w:rsid w:val="00945F80"/>
    <w:rsid w:val="0094613E"/>
    <w:rsid w:val="0094669A"/>
    <w:rsid w:val="00946D07"/>
    <w:rsid w:val="00946F80"/>
    <w:rsid w:val="00947249"/>
    <w:rsid w:val="00950D98"/>
    <w:rsid w:val="00952A04"/>
    <w:rsid w:val="00952BF3"/>
    <w:rsid w:val="00952E1C"/>
    <w:rsid w:val="00952FF8"/>
    <w:rsid w:val="00953081"/>
    <w:rsid w:val="00953313"/>
    <w:rsid w:val="00953769"/>
    <w:rsid w:val="00953770"/>
    <w:rsid w:val="00955D34"/>
    <w:rsid w:val="009566B7"/>
    <w:rsid w:val="0095682B"/>
    <w:rsid w:val="00956B7F"/>
    <w:rsid w:val="00957AF9"/>
    <w:rsid w:val="00960FDC"/>
    <w:rsid w:val="009610B1"/>
    <w:rsid w:val="00963E15"/>
    <w:rsid w:val="00964081"/>
    <w:rsid w:val="009661E5"/>
    <w:rsid w:val="009675D3"/>
    <w:rsid w:val="00970B0B"/>
    <w:rsid w:val="00971093"/>
    <w:rsid w:val="009716A4"/>
    <w:rsid w:val="00971B68"/>
    <w:rsid w:val="00971DFE"/>
    <w:rsid w:val="00972B4F"/>
    <w:rsid w:val="00973495"/>
    <w:rsid w:val="009734BE"/>
    <w:rsid w:val="009734F8"/>
    <w:rsid w:val="00973905"/>
    <w:rsid w:val="009739E0"/>
    <w:rsid w:val="00973D9D"/>
    <w:rsid w:val="0097405A"/>
    <w:rsid w:val="00974D64"/>
    <w:rsid w:val="00975426"/>
    <w:rsid w:val="00975E5B"/>
    <w:rsid w:val="00975F17"/>
    <w:rsid w:val="009761F5"/>
    <w:rsid w:val="00976812"/>
    <w:rsid w:val="00976EB7"/>
    <w:rsid w:val="00977129"/>
    <w:rsid w:val="00977CC4"/>
    <w:rsid w:val="00981101"/>
    <w:rsid w:val="00982B73"/>
    <w:rsid w:val="00982C31"/>
    <w:rsid w:val="00983D61"/>
    <w:rsid w:val="009846BA"/>
    <w:rsid w:val="0098571E"/>
    <w:rsid w:val="00985A7B"/>
    <w:rsid w:val="0099023C"/>
    <w:rsid w:val="00991798"/>
    <w:rsid w:val="009926F0"/>
    <w:rsid w:val="00992B05"/>
    <w:rsid w:val="00993784"/>
    <w:rsid w:val="00994E39"/>
    <w:rsid w:val="00996799"/>
    <w:rsid w:val="009A1094"/>
    <w:rsid w:val="009A17B4"/>
    <w:rsid w:val="009A19F8"/>
    <w:rsid w:val="009A1FCA"/>
    <w:rsid w:val="009A2717"/>
    <w:rsid w:val="009A2B08"/>
    <w:rsid w:val="009A307F"/>
    <w:rsid w:val="009A359D"/>
    <w:rsid w:val="009A3751"/>
    <w:rsid w:val="009A40C4"/>
    <w:rsid w:val="009A5974"/>
    <w:rsid w:val="009A5BCE"/>
    <w:rsid w:val="009A6136"/>
    <w:rsid w:val="009A7F21"/>
    <w:rsid w:val="009B01DC"/>
    <w:rsid w:val="009B075E"/>
    <w:rsid w:val="009B14B8"/>
    <w:rsid w:val="009B16B6"/>
    <w:rsid w:val="009B19CB"/>
    <w:rsid w:val="009B1EED"/>
    <w:rsid w:val="009B2A02"/>
    <w:rsid w:val="009B2A2E"/>
    <w:rsid w:val="009B3488"/>
    <w:rsid w:val="009B3562"/>
    <w:rsid w:val="009B37CD"/>
    <w:rsid w:val="009B37DE"/>
    <w:rsid w:val="009B3A36"/>
    <w:rsid w:val="009B4047"/>
    <w:rsid w:val="009B409B"/>
    <w:rsid w:val="009B45FA"/>
    <w:rsid w:val="009B49F5"/>
    <w:rsid w:val="009B4C8F"/>
    <w:rsid w:val="009B5009"/>
    <w:rsid w:val="009B61F3"/>
    <w:rsid w:val="009B62E2"/>
    <w:rsid w:val="009B705D"/>
    <w:rsid w:val="009C04CC"/>
    <w:rsid w:val="009C06A5"/>
    <w:rsid w:val="009C0CCD"/>
    <w:rsid w:val="009C0DA5"/>
    <w:rsid w:val="009C159D"/>
    <w:rsid w:val="009C16CA"/>
    <w:rsid w:val="009C2044"/>
    <w:rsid w:val="009C266D"/>
    <w:rsid w:val="009C2738"/>
    <w:rsid w:val="009C39DD"/>
    <w:rsid w:val="009C3F1C"/>
    <w:rsid w:val="009C43B5"/>
    <w:rsid w:val="009C446F"/>
    <w:rsid w:val="009C4827"/>
    <w:rsid w:val="009C4ED3"/>
    <w:rsid w:val="009C53D2"/>
    <w:rsid w:val="009C559B"/>
    <w:rsid w:val="009C645E"/>
    <w:rsid w:val="009C668A"/>
    <w:rsid w:val="009C6731"/>
    <w:rsid w:val="009C69F3"/>
    <w:rsid w:val="009C6C28"/>
    <w:rsid w:val="009D0050"/>
    <w:rsid w:val="009D056E"/>
    <w:rsid w:val="009D0D50"/>
    <w:rsid w:val="009D234B"/>
    <w:rsid w:val="009D2A57"/>
    <w:rsid w:val="009D2F91"/>
    <w:rsid w:val="009D33C2"/>
    <w:rsid w:val="009D4395"/>
    <w:rsid w:val="009D470B"/>
    <w:rsid w:val="009D47A3"/>
    <w:rsid w:val="009D493A"/>
    <w:rsid w:val="009D50E7"/>
    <w:rsid w:val="009D53BD"/>
    <w:rsid w:val="009D5793"/>
    <w:rsid w:val="009D5D23"/>
    <w:rsid w:val="009D6515"/>
    <w:rsid w:val="009D6521"/>
    <w:rsid w:val="009D652E"/>
    <w:rsid w:val="009D6BF7"/>
    <w:rsid w:val="009D6C69"/>
    <w:rsid w:val="009D771A"/>
    <w:rsid w:val="009D7AFA"/>
    <w:rsid w:val="009D7E74"/>
    <w:rsid w:val="009E0562"/>
    <w:rsid w:val="009E0788"/>
    <w:rsid w:val="009E2F5B"/>
    <w:rsid w:val="009E3473"/>
    <w:rsid w:val="009E3829"/>
    <w:rsid w:val="009E3DA6"/>
    <w:rsid w:val="009E4551"/>
    <w:rsid w:val="009E516C"/>
    <w:rsid w:val="009E5491"/>
    <w:rsid w:val="009E6970"/>
    <w:rsid w:val="009E7E7F"/>
    <w:rsid w:val="009F028C"/>
    <w:rsid w:val="009F05AC"/>
    <w:rsid w:val="009F081F"/>
    <w:rsid w:val="009F09F3"/>
    <w:rsid w:val="009F0FCC"/>
    <w:rsid w:val="009F1585"/>
    <w:rsid w:val="009F1928"/>
    <w:rsid w:val="009F24B1"/>
    <w:rsid w:val="009F255F"/>
    <w:rsid w:val="009F27DA"/>
    <w:rsid w:val="009F2F14"/>
    <w:rsid w:val="009F3810"/>
    <w:rsid w:val="009F457A"/>
    <w:rsid w:val="009F4677"/>
    <w:rsid w:val="009F4F58"/>
    <w:rsid w:val="009F65EF"/>
    <w:rsid w:val="009F6E53"/>
    <w:rsid w:val="009F6F31"/>
    <w:rsid w:val="009F768D"/>
    <w:rsid w:val="009F7CEF"/>
    <w:rsid w:val="00A001C4"/>
    <w:rsid w:val="00A00800"/>
    <w:rsid w:val="00A00C87"/>
    <w:rsid w:val="00A00EDB"/>
    <w:rsid w:val="00A0294C"/>
    <w:rsid w:val="00A02F37"/>
    <w:rsid w:val="00A040E6"/>
    <w:rsid w:val="00A0410D"/>
    <w:rsid w:val="00A0448A"/>
    <w:rsid w:val="00A04524"/>
    <w:rsid w:val="00A059F1"/>
    <w:rsid w:val="00A05B63"/>
    <w:rsid w:val="00A074C3"/>
    <w:rsid w:val="00A101E0"/>
    <w:rsid w:val="00A10CDD"/>
    <w:rsid w:val="00A11429"/>
    <w:rsid w:val="00A11981"/>
    <w:rsid w:val="00A1235C"/>
    <w:rsid w:val="00A128AC"/>
    <w:rsid w:val="00A132E1"/>
    <w:rsid w:val="00A13FCD"/>
    <w:rsid w:val="00A141A3"/>
    <w:rsid w:val="00A148C7"/>
    <w:rsid w:val="00A15158"/>
    <w:rsid w:val="00A15328"/>
    <w:rsid w:val="00A153BF"/>
    <w:rsid w:val="00A157E5"/>
    <w:rsid w:val="00A15A5F"/>
    <w:rsid w:val="00A1616A"/>
    <w:rsid w:val="00A16473"/>
    <w:rsid w:val="00A16616"/>
    <w:rsid w:val="00A167A5"/>
    <w:rsid w:val="00A17542"/>
    <w:rsid w:val="00A17B3C"/>
    <w:rsid w:val="00A2022A"/>
    <w:rsid w:val="00A203E9"/>
    <w:rsid w:val="00A20A72"/>
    <w:rsid w:val="00A21087"/>
    <w:rsid w:val="00A215F7"/>
    <w:rsid w:val="00A224E6"/>
    <w:rsid w:val="00A22820"/>
    <w:rsid w:val="00A22BD1"/>
    <w:rsid w:val="00A232F9"/>
    <w:rsid w:val="00A23CC6"/>
    <w:rsid w:val="00A23D7D"/>
    <w:rsid w:val="00A2437F"/>
    <w:rsid w:val="00A245F5"/>
    <w:rsid w:val="00A24795"/>
    <w:rsid w:val="00A26179"/>
    <w:rsid w:val="00A261F0"/>
    <w:rsid w:val="00A2631F"/>
    <w:rsid w:val="00A26377"/>
    <w:rsid w:val="00A264C5"/>
    <w:rsid w:val="00A27B5B"/>
    <w:rsid w:val="00A31EE3"/>
    <w:rsid w:val="00A32421"/>
    <w:rsid w:val="00A331C0"/>
    <w:rsid w:val="00A33EFE"/>
    <w:rsid w:val="00A34159"/>
    <w:rsid w:val="00A34EAA"/>
    <w:rsid w:val="00A35E24"/>
    <w:rsid w:val="00A367EA"/>
    <w:rsid w:val="00A3742E"/>
    <w:rsid w:val="00A374F3"/>
    <w:rsid w:val="00A3788E"/>
    <w:rsid w:val="00A37996"/>
    <w:rsid w:val="00A4064D"/>
    <w:rsid w:val="00A40805"/>
    <w:rsid w:val="00A40BBC"/>
    <w:rsid w:val="00A41160"/>
    <w:rsid w:val="00A414A3"/>
    <w:rsid w:val="00A419CA"/>
    <w:rsid w:val="00A41A47"/>
    <w:rsid w:val="00A41CA5"/>
    <w:rsid w:val="00A426F3"/>
    <w:rsid w:val="00A42E99"/>
    <w:rsid w:val="00A430AD"/>
    <w:rsid w:val="00A43723"/>
    <w:rsid w:val="00A43CF7"/>
    <w:rsid w:val="00A43EF5"/>
    <w:rsid w:val="00A44578"/>
    <w:rsid w:val="00A446A3"/>
    <w:rsid w:val="00A446E7"/>
    <w:rsid w:val="00A45025"/>
    <w:rsid w:val="00A45DFC"/>
    <w:rsid w:val="00A45EAB"/>
    <w:rsid w:val="00A46055"/>
    <w:rsid w:val="00A46837"/>
    <w:rsid w:val="00A504F4"/>
    <w:rsid w:val="00A506EC"/>
    <w:rsid w:val="00A510E6"/>
    <w:rsid w:val="00A51CA6"/>
    <w:rsid w:val="00A52110"/>
    <w:rsid w:val="00A52C3E"/>
    <w:rsid w:val="00A52CD3"/>
    <w:rsid w:val="00A5351A"/>
    <w:rsid w:val="00A5384F"/>
    <w:rsid w:val="00A5597C"/>
    <w:rsid w:val="00A5681C"/>
    <w:rsid w:val="00A56E18"/>
    <w:rsid w:val="00A57309"/>
    <w:rsid w:val="00A57CC8"/>
    <w:rsid w:val="00A60BE3"/>
    <w:rsid w:val="00A60F77"/>
    <w:rsid w:val="00A612D9"/>
    <w:rsid w:val="00A62564"/>
    <w:rsid w:val="00A62A9B"/>
    <w:rsid w:val="00A633B0"/>
    <w:rsid w:val="00A640AF"/>
    <w:rsid w:val="00A64187"/>
    <w:rsid w:val="00A6425C"/>
    <w:rsid w:val="00A6450F"/>
    <w:rsid w:val="00A64D59"/>
    <w:rsid w:val="00A66420"/>
    <w:rsid w:val="00A7048A"/>
    <w:rsid w:val="00A71308"/>
    <w:rsid w:val="00A715FB"/>
    <w:rsid w:val="00A719AF"/>
    <w:rsid w:val="00A7206F"/>
    <w:rsid w:val="00A721A3"/>
    <w:rsid w:val="00A722CA"/>
    <w:rsid w:val="00A72780"/>
    <w:rsid w:val="00A730A1"/>
    <w:rsid w:val="00A731A2"/>
    <w:rsid w:val="00A73656"/>
    <w:rsid w:val="00A7373E"/>
    <w:rsid w:val="00A73D0C"/>
    <w:rsid w:val="00A740C0"/>
    <w:rsid w:val="00A750BF"/>
    <w:rsid w:val="00A755B4"/>
    <w:rsid w:val="00A75C6E"/>
    <w:rsid w:val="00A77B9F"/>
    <w:rsid w:val="00A8067D"/>
    <w:rsid w:val="00A80EF8"/>
    <w:rsid w:val="00A821F6"/>
    <w:rsid w:val="00A82540"/>
    <w:rsid w:val="00A82EE3"/>
    <w:rsid w:val="00A8341B"/>
    <w:rsid w:val="00A84892"/>
    <w:rsid w:val="00A85244"/>
    <w:rsid w:val="00A858E9"/>
    <w:rsid w:val="00A861AC"/>
    <w:rsid w:val="00A869F6"/>
    <w:rsid w:val="00A86F7D"/>
    <w:rsid w:val="00A872E7"/>
    <w:rsid w:val="00A87BC3"/>
    <w:rsid w:val="00A912AE"/>
    <w:rsid w:val="00A9137D"/>
    <w:rsid w:val="00A9157C"/>
    <w:rsid w:val="00A92696"/>
    <w:rsid w:val="00A927B5"/>
    <w:rsid w:val="00A9346D"/>
    <w:rsid w:val="00A93A1E"/>
    <w:rsid w:val="00A9415F"/>
    <w:rsid w:val="00A949E1"/>
    <w:rsid w:val="00A9512C"/>
    <w:rsid w:val="00A95657"/>
    <w:rsid w:val="00A95E2F"/>
    <w:rsid w:val="00A96261"/>
    <w:rsid w:val="00A963CF"/>
    <w:rsid w:val="00A96BAB"/>
    <w:rsid w:val="00A96D27"/>
    <w:rsid w:val="00A97809"/>
    <w:rsid w:val="00A97997"/>
    <w:rsid w:val="00A97998"/>
    <w:rsid w:val="00A97BD5"/>
    <w:rsid w:val="00AA007B"/>
    <w:rsid w:val="00AA01B9"/>
    <w:rsid w:val="00AA104A"/>
    <w:rsid w:val="00AA1518"/>
    <w:rsid w:val="00AA2C7A"/>
    <w:rsid w:val="00AA3D14"/>
    <w:rsid w:val="00AA4F95"/>
    <w:rsid w:val="00AA5DF4"/>
    <w:rsid w:val="00AA5F72"/>
    <w:rsid w:val="00AA68E5"/>
    <w:rsid w:val="00AA6902"/>
    <w:rsid w:val="00AB009D"/>
    <w:rsid w:val="00AB0819"/>
    <w:rsid w:val="00AB1478"/>
    <w:rsid w:val="00AB1A3B"/>
    <w:rsid w:val="00AB27DF"/>
    <w:rsid w:val="00AB2A1B"/>
    <w:rsid w:val="00AB2EAD"/>
    <w:rsid w:val="00AB3B3C"/>
    <w:rsid w:val="00AB48A5"/>
    <w:rsid w:val="00AB4C88"/>
    <w:rsid w:val="00AB5198"/>
    <w:rsid w:val="00AB53CF"/>
    <w:rsid w:val="00AB666A"/>
    <w:rsid w:val="00AB7235"/>
    <w:rsid w:val="00AB7868"/>
    <w:rsid w:val="00AC1D6B"/>
    <w:rsid w:val="00AC2074"/>
    <w:rsid w:val="00AC2536"/>
    <w:rsid w:val="00AC27FE"/>
    <w:rsid w:val="00AC3E4D"/>
    <w:rsid w:val="00AC3FD6"/>
    <w:rsid w:val="00AC44BA"/>
    <w:rsid w:val="00AC4936"/>
    <w:rsid w:val="00AC5805"/>
    <w:rsid w:val="00AC669E"/>
    <w:rsid w:val="00AC75B9"/>
    <w:rsid w:val="00AC7905"/>
    <w:rsid w:val="00AC7A5D"/>
    <w:rsid w:val="00AC7B65"/>
    <w:rsid w:val="00AD0034"/>
    <w:rsid w:val="00AD03AA"/>
    <w:rsid w:val="00AD0940"/>
    <w:rsid w:val="00AD1476"/>
    <w:rsid w:val="00AD27B8"/>
    <w:rsid w:val="00AD486D"/>
    <w:rsid w:val="00AD5D44"/>
    <w:rsid w:val="00AD679C"/>
    <w:rsid w:val="00AD6BCC"/>
    <w:rsid w:val="00AD72A0"/>
    <w:rsid w:val="00AD742B"/>
    <w:rsid w:val="00AD7C1B"/>
    <w:rsid w:val="00AD7C42"/>
    <w:rsid w:val="00AE07A6"/>
    <w:rsid w:val="00AE0BEA"/>
    <w:rsid w:val="00AE3FEC"/>
    <w:rsid w:val="00AE40F2"/>
    <w:rsid w:val="00AE4364"/>
    <w:rsid w:val="00AE5745"/>
    <w:rsid w:val="00AE5DB1"/>
    <w:rsid w:val="00AE6401"/>
    <w:rsid w:val="00AE6A82"/>
    <w:rsid w:val="00AE711E"/>
    <w:rsid w:val="00AE714C"/>
    <w:rsid w:val="00AE73B6"/>
    <w:rsid w:val="00AE7760"/>
    <w:rsid w:val="00AE7916"/>
    <w:rsid w:val="00AE7C33"/>
    <w:rsid w:val="00AE7D21"/>
    <w:rsid w:val="00AF175C"/>
    <w:rsid w:val="00AF1DB6"/>
    <w:rsid w:val="00AF2272"/>
    <w:rsid w:val="00AF3D62"/>
    <w:rsid w:val="00AF40F9"/>
    <w:rsid w:val="00AF484A"/>
    <w:rsid w:val="00AF4D53"/>
    <w:rsid w:val="00AF5714"/>
    <w:rsid w:val="00AF5D5C"/>
    <w:rsid w:val="00AF5D70"/>
    <w:rsid w:val="00AF63FC"/>
    <w:rsid w:val="00AF7281"/>
    <w:rsid w:val="00AF73D0"/>
    <w:rsid w:val="00AF790F"/>
    <w:rsid w:val="00B01779"/>
    <w:rsid w:val="00B01940"/>
    <w:rsid w:val="00B01ABA"/>
    <w:rsid w:val="00B01D4B"/>
    <w:rsid w:val="00B03004"/>
    <w:rsid w:val="00B031EC"/>
    <w:rsid w:val="00B038B3"/>
    <w:rsid w:val="00B03DD4"/>
    <w:rsid w:val="00B044EE"/>
    <w:rsid w:val="00B04731"/>
    <w:rsid w:val="00B0490E"/>
    <w:rsid w:val="00B04933"/>
    <w:rsid w:val="00B04A34"/>
    <w:rsid w:val="00B04A77"/>
    <w:rsid w:val="00B04BF5"/>
    <w:rsid w:val="00B04C8C"/>
    <w:rsid w:val="00B04CFA"/>
    <w:rsid w:val="00B05163"/>
    <w:rsid w:val="00B05930"/>
    <w:rsid w:val="00B05E47"/>
    <w:rsid w:val="00B05ED4"/>
    <w:rsid w:val="00B06092"/>
    <w:rsid w:val="00B0667C"/>
    <w:rsid w:val="00B06DDA"/>
    <w:rsid w:val="00B073E0"/>
    <w:rsid w:val="00B07C1A"/>
    <w:rsid w:val="00B10A57"/>
    <w:rsid w:val="00B11CD6"/>
    <w:rsid w:val="00B11E46"/>
    <w:rsid w:val="00B12820"/>
    <w:rsid w:val="00B12A19"/>
    <w:rsid w:val="00B13B48"/>
    <w:rsid w:val="00B14CB1"/>
    <w:rsid w:val="00B160AB"/>
    <w:rsid w:val="00B16CD1"/>
    <w:rsid w:val="00B20082"/>
    <w:rsid w:val="00B203C4"/>
    <w:rsid w:val="00B20AF6"/>
    <w:rsid w:val="00B20E93"/>
    <w:rsid w:val="00B21CA1"/>
    <w:rsid w:val="00B224B9"/>
    <w:rsid w:val="00B22AA5"/>
    <w:rsid w:val="00B23145"/>
    <w:rsid w:val="00B24106"/>
    <w:rsid w:val="00B246A7"/>
    <w:rsid w:val="00B24976"/>
    <w:rsid w:val="00B2520C"/>
    <w:rsid w:val="00B2611A"/>
    <w:rsid w:val="00B26606"/>
    <w:rsid w:val="00B26969"/>
    <w:rsid w:val="00B27531"/>
    <w:rsid w:val="00B302B0"/>
    <w:rsid w:val="00B30A99"/>
    <w:rsid w:val="00B30E21"/>
    <w:rsid w:val="00B318E8"/>
    <w:rsid w:val="00B32B8B"/>
    <w:rsid w:val="00B34357"/>
    <w:rsid w:val="00B34AEF"/>
    <w:rsid w:val="00B3506C"/>
    <w:rsid w:val="00B362FA"/>
    <w:rsid w:val="00B363DC"/>
    <w:rsid w:val="00B37025"/>
    <w:rsid w:val="00B370D3"/>
    <w:rsid w:val="00B371CC"/>
    <w:rsid w:val="00B374D8"/>
    <w:rsid w:val="00B37E5F"/>
    <w:rsid w:val="00B40670"/>
    <w:rsid w:val="00B40B4A"/>
    <w:rsid w:val="00B40D08"/>
    <w:rsid w:val="00B40D9D"/>
    <w:rsid w:val="00B42274"/>
    <w:rsid w:val="00B426EA"/>
    <w:rsid w:val="00B42B05"/>
    <w:rsid w:val="00B42F59"/>
    <w:rsid w:val="00B43611"/>
    <w:rsid w:val="00B4382C"/>
    <w:rsid w:val="00B43B68"/>
    <w:rsid w:val="00B43ED2"/>
    <w:rsid w:val="00B46688"/>
    <w:rsid w:val="00B46C51"/>
    <w:rsid w:val="00B46E6D"/>
    <w:rsid w:val="00B4706E"/>
    <w:rsid w:val="00B47C0D"/>
    <w:rsid w:val="00B50359"/>
    <w:rsid w:val="00B508E7"/>
    <w:rsid w:val="00B524D4"/>
    <w:rsid w:val="00B530B8"/>
    <w:rsid w:val="00B530BB"/>
    <w:rsid w:val="00B53A23"/>
    <w:rsid w:val="00B546FF"/>
    <w:rsid w:val="00B54860"/>
    <w:rsid w:val="00B54BCB"/>
    <w:rsid w:val="00B55147"/>
    <w:rsid w:val="00B55E49"/>
    <w:rsid w:val="00B55E7F"/>
    <w:rsid w:val="00B55F94"/>
    <w:rsid w:val="00B56B01"/>
    <w:rsid w:val="00B56F32"/>
    <w:rsid w:val="00B574C2"/>
    <w:rsid w:val="00B5765D"/>
    <w:rsid w:val="00B5781F"/>
    <w:rsid w:val="00B57A33"/>
    <w:rsid w:val="00B60324"/>
    <w:rsid w:val="00B605A9"/>
    <w:rsid w:val="00B60E62"/>
    <w:rsid w:val="00B613E2"/>
    <w:rsid w:val="00B616DF"/>
    <w:rsid w:val="00B61803"/>
    <w:rsid w:val="00B61968"/>
    <w:rsid w:val="00B6242D"/>
    <w:rsid w:val="00B62569"/>
    <w:rsid w:val="00B62F22"/>
    <w:rsid w:val="00B6336D"/>
    <w:rsid w:val="00B6353C"/>
    <w:rsid w:val="00B63AAE"/>
    <w:rsid w:val="00B6430A"/>
    <w:rsid w:val="00B65A9F"/>
    <w:rsid w:val="00B65CE2"/>
    <w:rsid w:val="00B6608C"/>
    <w:rsid w:val="00B672AC"/>
    <w:rsid w:val="00B70047"/>
    <w:rsid w:val="00B703D6"/>
    <w:rsid w:val="00B7046A"/>
    <w:rsid w:val="00B70857"/>
    <w:rsid w:val="00B71A62"/>
    <w:rsid w:val="00B71E8D"/>
    <w:rsid w:val="00B724C2"/>
    <w:rsid w:val="00B7279F"/>
    <w:rsid w:val="00B740E6"/>
    <w:rsid w:val="00B74903"/>
    <w:rsid w:val="00B74A8B"/>
    <w:rsid w:val="00B74BD1"/>
    <w:rsid w:val="00B757C2"/>
    <w:rsid w:val="00B759DB"/>
    <w:rsid w:val="00B804C5"/>
    <w:rsid w:val="00B814D4"/>
    <w:rsid w:val="00B816FF"/>
    <w:rsid w:val="00B81965"/>
    <w:rsid w:val="00B8241A"/>
    <w:rsid w:val="00B830E4"/>
    <w:rsid w:val="00B83451"/>
    <w:rsid w:val="00B83AE0"/>
    <w:rsid w:val="00B83CB9"/>
    <w:rsid w:val="00B8441D"/>
    <w:rsid w:val="00B847C0"/>
    <w:rsid w:val="00B853A7"/>
    <w:rsid w:val="00B853E1"/>
    <w:rsid w:val="00B85E27"/>
    <w:rsid w:val="00B86363"/>
    <w:rsid w:val="00B868DD"/>
    <w:rsid w:val="00B87AAA"/>
    <w:rsid w:val="00B90FC4"/>
    <w:rsid w:val="00B912A9"/>
    <w:rsid w:val="00B9246C"/>
    <w:rsid w:val="00B93A3A"/>
    <w:rsid w:val="00B94262"/>
    <w:rsid w:val="00B943AB"/>
    <w:rsid w:val="00B94E2B"/>
    <w:rsid w:val="00B95398"/>
    <w:rsid w:val="00B96163"/>
    <w:rsid w:val="00B97518"/>
    <w:rsid w:val="00BA00B1"/>
    <w:rsid w:val="00BA00D2"/>
    <w:rsid w:val="00BA0443"/>
    <w:rsid w:val="00BA04F8"/>
    <w:rsid w:val="00BA07ED"/>
    <w:rsid w:val="00BA1626"/>
    <w:rsid w:val="00BA19C9"/>
    <w:rsid w:val="00BA1D18"/>
    <w:rsid w:val="00BA2281"/>
    <w:rsid w:val="00BA3650"/>
    <w:rsid w:val="00BA39C2"/>
    <w:rsid w:val="00BA3EFF"/>
    <w:rsid w:val="00BA3F88"/>
    <w:rsid w:val="00BA4F21"/>
    <w:rsid w:val="00BA549D"/>
    <w:rsid w:val="00BA6755"/>
    <w:rsid w:val="00BA79A2"/>
    <w:rsid w:val="00BA7A2F"/>
    <w:rsid w:val="00BB0028"/>
    <w:rsid w:val="00BB0C26"/>
    <w:rsid w:val="00BB1A4D"/>
    <w:rsid w:val="00BB1FE3"/>
    <w:rsid w:val="00BB297B"/>
    <w:rsid w:val="00BB2F7F"/>
    <w:rsid w:val="00BB3F22"/>
    <w:rsid w:val="00BB4D9B"/>
    <w:rsid w:val="00BB52BA"/>
    <w:rsid w:val="00BB5978"/>
    <w:rsid w:val="00BB5A8B"/>
    <w:rsid w:val="00BB5AAC"/>
    <w:rsid w:val="00BB5B66"/>
    <w:rsid w:val="00BB5F58"/>
    <w:rsid w:val="00BB6671"/>
    <w:rsid w:val="00BB67B4"/>
    <w:rsid w:val="00BB7532"/>
    <w:rsid w:val="00BC0AB8"/>
    <w:rsid w:val="00BC0F65"/>
    <w:rsid w:val="00BC10B4"/>
    <w:rsid w:val="00BC1FD9"/>
    <w:rsid w:val="00BC1FE8"/>
    <w:rsid w:val="00BC2FC5"/>
    <w:rsid w:val="00BC3939"/>
    <w:rsid w:val="00BC4050"/>
    <w:rsid w:val="00BC543D"/>
    <w:rsid w:val="00BC56B2"/>
    <w:rsid w:val="00BC5A9B"/>
    <w:rsid w:val="00BC5AF1"/>
    <w:rsid w:val="00BC5D06"/>
    <w:rsid w:val="00BC684E"/>
    <w:rsid w:val="00BC6EB7"/>
    <w:rsid w:val="00BC7548"/>
    <w:rsid w:val="00BC7B9D"/>
    <w:rsid w:val="00BD0672"/>
    <w:rsid w:val="00BD0B4D"/>
    <w:rsid w:val="00BD163C"/>
    <w:rsid w:val="00BD248E"/>
    <w:rsid w:val="00BD250C"/>
    <w:rsid w:val="00BD371F"/>
    <w:rsid w:val="00BD375A"/>
    <w:rsid w:val="00BD37F3"/>
    <w:rsid w:val="00BD41CD"/>
    <w:rsid w:val="00BD41F7"/>
    <w:rsid w:val="00BD51CC"/>
    <w:rsid w:val="00BD580B"/>
    <w:rsid w:val="00BD5E40"/>
    <w:rsid w:val="00BD6AA6"/>
    <w:rsid w:val="00BD6BA9"/>
    <w:rsid w:val="00BD6DDF"/>
    <w:rsid w:val="00BD7B71"/>
    <w:rsid w:val="00BD7CBC"/>
    <w:rsid w:val="00BE0C4E"/>
    <w:rsid w:val="00BE1889"/>
    <w:rsid w:val="00BE1B78"/>
    <w:rsid w:val="00BE1DA2"/>
    <w:rsid w:val="00BE1EA5"/>
    <w:rsid w:val="00BE21E3"/>
    <w:rsid w:val="00BE31CE"/>
    <w:rsid w:val="00BE43A0"/>
    <w:rsid w:val="00BE5798"/>
    <w:rsid w:val="00BE5D03"/>
    <w:rsid w:val="00BE5FDD"/>
    <w:rsid w:val="00BE6B75"/>
    <w:rsid w:val="00BE746A"/>
    <w:rsid w:val="00BE7ADA"/>
    <w:rsid w:val="00BF0349"/>
    <w:rsid w:val="00BF138B"/>
    <w:rsid w:val="00BF1B8B"/>
    <w:rsid w:val="00BF2329"/>
    <w:rsid w:val="00BF25FF"/>
    <w:rsid w:val="00BF2783"/>
    <w:rsid w:val="00BF2BAB"/>
    <w:rsid w:val="00BF2C75"/>
    <w:rsid w:val="00BF2EA0"/>
    <w:rsid w:val="00BF3464"/>
    <w:rsid w:val="00BF4CDD"/>
    <w:rsid w:val="00BF5177"/>
    <w:rsid w:val="00BF59FA"/>
    <w:rsid w:val="00BF5C99"/>
    <w:rsid w:val="00BF663E"/>
    <w:rsid w:val="00BF6DCE"/>
    <w:rsid w:val="00BF78D9"/>
    <w:rsid w:val="00BF7B10"/>
    <w:rsid w:val="00BF7F6F"/>
    <w:rsid w:val="00C000B6"/>
    <w:rsid w:val="00C0093D"/>
    <w:rsid w:val="00C01C7D"/>
    <w:rsid w:val="00C022DF"/>
    <w:rsid w:val="00C03889"/>
    <w:rsid w:val="00C038FA"/>
    <w:rsid w:val="00C039BD"/>
    <w:rsid w:val="00C03EDB"/>
    <w:rsid w:val="00C05596"/>
    <w:rsid w:val="00C0597F"/>
    <w:rsid w:val="00C0631E"/>
    <w:rsid w:val="00C06800"/>
    <w:rsid w:val="00C068C6"/>
    <w:rsid w:val="00C06AA2"/>
    <w:rsid w:val="00C06DC9"/>
    <w:rsid w:val="00C070BF"/>
    <w:rsid w:val="00C1013D"/>
    <w:rsid w:val="00C10C2C"/>
    <w:rsid w:val="00C10F40"/>
    <w:rsid w:val="00C118AC"/>
    <w:rsid w:val="00C1262A"/>
    <w:rsid w:val="00C129B9"/>
    <w:rsid w:val="00C137A3"/>
    <w:rsid w:val="00C1397F"/>
    <w:rsid w:val="00C156D9"/>
    <w:rsid w:val="00C15767"/>
    <w:rsid w:val="00C15DA9"/>
    <w:rsid w:val="00C168B9"/>
    <w:rsid w:val="00C169A9"/>
    <w:rsid w:val="00C219DC"/>
    <w:rsid w:val="00C2247A"/>
    <w:rsid w:val="00C236BA"/>
    <w:rsid w:val="00C23A6A"/>
    <w:rsid w:val="00C23E41"/>
    <w:rsid w:val="00C24B73"/>
    <w:rsid w:val="00C25DB3"/>
    <w:rsid w:val="00C267B4"/>
    <w:rsid w:val="00C27468"/>
    <w:rsid w:val="00C27821"/>
    <w:rsid w:val="00C30B67"/>
    <w:rsid w:val="00C30DB1"/>
    <w:rsid w:val="00C314A5"/>
    <w:rsid w:val="00C31B40"/>
    <w:rsid w:val="00C31E32"/>
    <w:rsid w:val="00C31F36"/>
    <w:rsid w:val="00C3345E"/>
    <w:rsid w:val="00C34514"/>
    <w:rsid w:val="00C34995"/>
    <w:rsid w:val="00C358C9"/>
    <w:rsid w:val="00C35B35"/>
    <w:rsid w:val="00C40168"/>
    <w:rsid w:val="00C41D51"/>
    <w:rsid w:val="00C41F44"/>
    <w:rsid w:val="00C4216B"/>
    <w:rsid w:val="00C42572"/>
    <w:rsid w:val="00C426A6"/>
    <w:rsid w:val="00C426DB"/>
    <w:rsid w:val="00C42780"/>
    <w:rsid w:val="00C42BDD"/>
    <w:rsid w:val="00C434C4"/>
    <w:rsid w:val="00C4357C"/>
    <w:rsid w:val="00C436BE"/>
    <w:rsid w:val="00C440A2"/>
    <w:rsid w:val="00C45344"/>
    <w:rsid w:val="00C455BB"/>
    <w:rsid w:val="00C45D1C"/>
    <w:rsid w:val="00C467DD"/>
    <w:rsid w:val="00C46A5C"/>
    <w:rsid w:val="00C47289"/>
    <w:rsid w:val="00C47672"/>
    <w:rsid w:val="00C47BF8"/>
    <w:rsid w:val="00C51077"/>
    <w:rsid w:val="00C5141E"/>
    <w:rsid w:val="00C51909"/>
    <w:rsid w:val="00C52668"/>
    <w:rsid w:val="00C52C0F"/>
    <w:rsid w:val="00C530DD"/>
    <w:rsid w:val="00C536AF"/>
    <w:rsid w:val="00C54299"/>
    <w:rsid w:val="00C549D4"/>
    <w:rsid w:val="00C5570F"/>
    <w:rsid w:val="00C55823"/>
    <w:rsid w:val="00C55935"/>
    <w:rsid w:val="00C55F64"/>
    <w:rsid w:val="00C55F8E"/>
    <w:rsid w:val="00C5680F"/>
    <w:rsid w:val="00C56AEB"/>
    <w:rsid w:val="00C57156"/>
    <w:rsid w:val="00C579F0"/>
    <w:rsid w:val="00C6059D"/>
    <w:rsid w:val="00C607D0"/>
    <w:rsid w:val="00C624F2"/>
    <w:rsid w:val="00C6362E"/>
    <w:rsid w:val="00C637E2"/>
    <w:rsid w:val="00C6459A"/>
    <w:rsid w:val="00C64906"/>
    <w:rsid w:val="00C64B59"/>
    <w:rsid w:val="00C64FFA"/>
    <w:rsid w:val="00C65550"/>
    <w:rsid w:val="00C6579A"/>
    <w:rsid w:val="00C6620E"/>
    <w:rsid w:val="00C669B8"/>
    <w:rsid w:val="00C66EA4"/>
    <w:rsid w:val="00C6743C"/>
    <w:rsid w:val="00C7019B"/>
    <w:rsid w:val="00C708AE"/>
    <w:rsid w:val="00C7218D"/>
    <w:rsid w:val="00C72B83"/>
    <w:rsid w:val="00C7316E"/>
    <w:rsid w:val="00C736DF"/>
    <w:rsid w:val="00C7377A"/>
    <w:rsid w:val="00C740D3"/>
    <w:rsid w:val="00C747EE"/>
    <w:rsid w:val="00C75248"/>
    <w:rsid w:val="00C758D3"/>
    <w:rsid w:val="00C75EF3"/>
    <w:rsid w:val="00C75F2A"/>
    <w:rsid w:val="00C770DE"/>
    <w:rsid w:val="00C7737A"/>
    <w:rsid w:val="00C7788D"/>
    <w:rsid w:val="00C77C0E"/>
    <w:rsid w:val="00C80320"/>
    <w:rsid w:val="00C80399"/>
    <w:rsid w:val="00C80DCE"/>
    <w:rsid w:val="00C815A0"/>
    <w:rsid w:val="00C8214A"/>
    <w:rsid w:val="00C827FF"/>
    <w:rsid w:val="00C82B25"/>
    <w:rsid w:val="00C82B84"/>
    <w:rsid w:val="00C82E75"/>
    <w:rsid w:val="00C838BF"/>
    <w:rsid w:val="00C84766"/>
    <w:rsid w:val="00C859D3"/>
    <w:rsid w:val="00C85A4F"/>
    <w:rsid w:val="00C85E99"/>
    <w:rsid w:val="00C862A8"/>
    <w:rsid w:val="00C8682C"/>
    <w:rsid w:val="00C87498"/>
    <w:rsid w:val="00C874AF"/>
    <w:rsid w:val="00C90187"/>
    <w:rsid w:val="00C91256"/>
    <w:rsid w:val="00C926EC"/>
    <w:rsid w:val="00C929D8"/>
    <w:rsid w:val="00C930A7"/>
    <w:rsid w:val="00C93342"/>
    <w:rsid w:val="00C952F8"/>
    <w:rsid w:val="00C9591E"/>
    <w:rsid w:val="00C95E9C"/>
    <w:rsid w:val="00C971FE"/>
    <w:rsid w:val="00C97365"/>
    <w:rsid w:val="00C9783F"/>
    <w:rsid w:val="00CA1CC7"/>
    <w:rsid w:val="00CA307C"/>
    <w:rsid w:val="00CA30E2"/>
    <w:rsid w:val="00CA3322"/>
    <w:rsid w:val="00CA3373"/>
    <w:rsid w:val="00CA3446"/>
    <w:rsid w:val="00CA35A6"/>
    <w:rsid w:val="00CA3D1F"/>
    <w:rsid w:val="00CA3D6D"/>
    <w:rsid w:val="00CA4A83"/>
    <w:rsid w:val="00CA5FC0"/>
    <w:rsid w:val="00CA65E2"/>
    <w:rsid w:val="00CA69A3"/>
    <w:rsid w:val="00CA70D8"/>
    <w:rsid w:val="00CB1039"/>
    <w:rsid w:val="00CB147C"/>
    <w:rsid w:val="00CB19C1"/>
    <w:rsid w:val="00CB1F36"/>
    <w:rsid w:val="00CB213F"/>
    <w:rsid w:val="00CB2AD7"/>
    <w:rsid w:val="00CB2FE5"/>
    <w:rsid w:val="00CB33B2"/>
    <w:rsid w:val="00CB3554"/>
    <w:rsid w:val="00CB3CF8"/>
    <w:rsid w:val="00CB4EDB"/>
    <w:rsid w:val="00CB5B3B"/>
    <w:rsid w:val="00CB6BE0"/>
    <w:rsid w:val="00CB735B"/>
    <w:rsid w:val="00CB7A5E"/>
    <w:rsid w:val="00CC0682"/>
    <w:rsid w:val="00CC07F7"/>
    <w:rsid w:val="00CC209A"/>
    <w:rsid w:val="00CC35BC"/>
    <w:rsid w:val="00CC3D14"/>
    <w:rsid w:val="00CC4D2E"/>
    <w:rsid w:val="00CC4D8E"/>
    <w:rsid w:val="00CC4FA4"/>
    <w:rsid w:val="00CC511F"/>
    <w:rsid w:val="00CC548A"/>
    <w:rsid w:val="00CC5EFC"/>
    <w:rsid w:val="00CC68EE"/>
    <w:rsid w:val="00CC7630"/>
    <w:rsid w:val="00CC7742"/>
    <w:rsid w:val="00CC787F"/>
    <w:rsid w:val="00CC7FE3"/>
    <w:rsid w:val="00CD091D"/>
    <w:rsid w:val="00CD0DE2"/>
    <w:rsid w:val="00CD1CF3"/>
    <w:rsid w:val="00CD39BF"/>
    <w:rsid w:val="00CD4DAA"/>
    <w:rsid w:val="00CD4E7E"/>
    <w:rsid w:val="00CD5098"/>
    <w:rsid w:val="00CD6D18"/>
    <w:rsid w:val="00CD789D"/>
    <w:rsid w:val="00CD7D4F"/>
    <w:rsid w:val="00CE05E6"/>
    <w:rsid w:val="00CE1819"/>
    <w:rsid w:val="00CE1CE3"/>
    <w:rsid w:val="00CE1F82"/>
    <w:rsid w:val="00CE2077"/>
    <w:rsid w:val="00CE26F7"/>
    <w:rsid w:val="00CE2A74"/>
    <w:rsid w:val="00CE2C07"/>
    <w:rsid w:val="00CE2DBF"/>
    <w:rsid w:val="00CE2F6A"/>
    <w:rsid w:val="00CE3712"/>
    <w:rsid w:val="00CE42E0"/>
    <w:rsid w:val="00CE497D"/>
    <w:rsid w:val="00CE4DEE"/>
    <w:rsid w:val="00CE4FAB"/>
    <w:rsid w:val="00CE585A"/>
    <w:rsid w:val="00CE5D88"/>
    <w:rsid w:val="00CE5FF6"/>
    <w:rsid w:val="00CE623A"/>
    <w:rsid w:val="00CE62B1"/>
    <w:rsid w:val="00CE685C"/>
    <w:rsid w:val="00CE6AF8"/>
    <w:rsid w:val="00CE6DD4"/>
    <w:rsid w:val="00CE6EC7"/>
    <w:rsid w:val="00CE7511"/>
    <w:rsid w:val="00CF05E2"/>
    <w:rsid w:val="00CF17EF"/>
    <w:rsid w:val="00CF1E4F"/>
    <w:rsid w:val="00CF1FBF"/>
    <w:rsid w:val="00CF237A"/>
    <w:rsid w:val="00CF2FC0"/>
    <w:rsid w:val="00CF4581"/>
    <w:rsid w:val="00CF4B21"/>
    <w:rsid w:val="00CF53DC"/>
    <w:rsid w:val="00CF5584"/>
    <w:rsid w:val="00CF5945"/>
    <w:rsid w:val="00CF5CE0"/>
    <w:rsid w:val="00CF5CED"/>
    <w:rsid w:val="00CF6C05"/>
    <w:rsid w:val="00CF70D7"/>
    <w:rsid w:val="00CF71A2"/>
    <w:rsid w:val="00CF77AA"/>
    <w:rsid w:val="00D0075E"/>
    <w:rsid w:val="00D0081A"/>
    <w:rsid w:val="00D0142A"/>
    <w:rsid w:val="00D017DA"/>
    <w:rsid w:val="00D0267B"/>
    <w:rsid w:val="00D02AF8"/>
    <w:rsid w:val="00D02C6D"/>
    <w:rsid w:val="00D0387A"/>
    <w:rsid w:val="00D03DB4"/>
    <w:rsid w:val="00D03F79"/>
    <w:rsid w:val="00D0403D"/>
    <w:rsid w:val="00D0560C"/>
    <w:rsid w:val="00D05778"/>
    <w:rsid w:val="00D05F87"/>
    <w:rsid w:val="00D060EB"/>
    <w:rsid w:val="00D06E8C"/>
    <w:rsid w:val="00D10037"/>
    <w:rsid w:val="00D103CF"/>
    <w:rsid w:val="00D108BB"/>
    <w:rsid w:val="00D10DA0"/>
    <w:rsid w:val="00D10FA4"/>
    <w:rsid w:val="00D1163C"/>
    <w:rsid w:val="00D11EDC"/>
    <w:rsid w:val="00D12714"/>
    <w:rsid w:val="00D12D72"/>
    <w:rsid w:val="00D146B8"/>
    <w:rsid w:val="00D15AE4"/>
    <w:rsid w:val="00D15F9F"/>
    <w:rsid w:val="00D16191"/>
    <w:rsid w:val="00D163EC"/>
    <w:rsid w:val="00D16862"/>
    <w:rsid w:val="00D16A5B"/>
    <w:rsid w:val="00D16B63"/>
    <w:rsid w:val="00D16FD0"/>
    <w:rsid w:val="00D179FD"/>
    <w:rsid w:val="00D17FB3"/>
    <w:rsid w:val="00D2034F"/>
    <w:rsid w:val="00D203D3"/>
    <w:rsid w:val="00D20A0B"/>
    <w:rsid w:val="00D20A17"/>
    <w:rsid w:val="00D21AF5"/>
    <w:rsid w:val="00D21EF3"/>
    <w:rsid w:val="00D2221E"/>
    <w:rsid w:val="00D230DE"/>
    <w:rsid w:val="00D23AF9"/>
    <w:rsid w:val="00D23CCB"/>
    <w:rsid w:val="00D23E4C"/>
    <w:rsid w:val="00D2403F"/>
    <w:rsid w:val="00D2423B"/>
    <w:rsid w:val="00D251D9"/>
    <w:rsid w:val="00D251E1"/>
    <w:rsid w:val="00D25499"/>
    <w:rsid w:val="00D258BB"/>
    <w:rsid w:val="00D25A18"/>
    <w:rsid w:val="00D25B99"/>
    <w:rsid w:val="00D26315"/>
    <w:rsid w:val="00D264AE"/>
    <w:rsid w:val="00D265D4"/>
    <w:rsid w:val="00D3147D"/>
    <w:rsid w:val="00D316E3"/>
    <w:rsid w:val="00D31864"/>
    <w:rsid w:val="00D31E51"/>
    <w:rsid w:val="00D3312B"/>
    <w:rsid w:val="00D336DA"/>
    <w:rsid w:val="00D34C2D"/>
    <w:rsid w:val="00D353BA"/>
    <w:rsid w:val="00D356AD"/>
    <w:rsid w:val="00D35DC7"/>
    <w:rsid w:val="00D35E0A"/>
    <w:rsid w:val="00D362D4"/>
    <w:rsid w:val="00D36439"/>
    <w:rsid w:val="00D36958"/>
    <w:rsid w:val="00D3769B"/>
    <w:rsid w:val="00D37DF6"/>
    <w:rsid w:val="00D4005E"/>
    <w:rsid w:val="00D4009D"/>
    <w:rsid w:val="00D410FE"/>
    <w:rsid w:val="00D4182B"/>
    <w:rsid w:val="00D41A71"/>
    <w:rsid w:val="00D41C6B"/>
    <w:rsid w:val="00D42302"/>
    <w:rsid w:val="00D42475"/>
    <w:rsid w:val="00D43680"/>
    <w:rsid w:val="00D4457A"/>
    <w:rsid w:val="00D446ED"/>
    <w:rsid w:val="00D44A3F"/>
    <w:rsid w:val="00D44B28"/>
    <w:rsid w:val="00D44B80"/>
    <w:rsid w:val="00D450C3"/>
    <w:rsid w:val="00D450C6"/>
    <w:rsid w:val="00D4734F"/>
    <w:rsid w:val="00D475B4"/>
    <w:rsid w:val="00D47B26"/>
    <w:rsid w:val="00D5018F"/>
    <w:rsid w:val="00D50CC8"/>
    <w:rsid w:val="00D52070"/>
    <w:rsid w:val="00D523A1"/>
    <w:rsid w:val="00D53FD0"/>
    <w:rsid w:val="00D54302"/>
    <w:rsid w:val="00D54B7D"/>
    <w:rsid w:val="00D55033"/>
    <w:rsid w:val="00D556C3"/>
    <w:rsid w:val="00D55822"/>
    <w:rsid w:val="00D55DFE"/>
    <w:rsid w:val="00D5689A"/>
    <w:rsid w:val="00D6054C"/>
    <w:rsid w:val="00D60829"/>
    <w:rsid w:val="00D609E2"/>
    <w:rsid w:val="00D60BEF"/>
    <w:rsid w:val="00D61A8A"/>
    <w:rsid w:val="00D61D0F"/>
    <w:rsid w:val="00D61D16"/>
    <w:rsid w:val="00D62A10"/>
    <w:rsid w:val="00D6338F"/>
    <w:rsid w:val="00D63846"/>
    <w:rsid w:val="00D654B8"/>
    <w:rsid w:val="00D65828"/>
    <w:rsid w:val="00D65B43"/>
    <w:rsid w:val="00D668DA"/>
    <w:rsid w:val="00D675C4"/>
    <w:rsid w:val="00D70EEC"/>
    <w:rsid w:val="00D71369"/>
    <w:rsid w:val="00D71942"/>
    <w:rsid w:val="00D71AB2"/>
    <w:rsid w:val="00D722A7"/>
    <w:rsid w:val="00D72C7D"/>
    <w:rsid w:val="00D73317"/>
    <w:rsid w:val="00D74013"/>
    <w:rsid w:val="00D748B9"/>
    <w:rsid w:val="00D748C3"/>
    <w:rsid w:val="00D749D7"/>
    <w:rsid w:val="00D756BE"/>
    <w:rsid w:val="00D757B3"/>
    <w:rsid w:val="00D76A18"/>
    <w:rsid w:val="00D76C4A"/>
    <w:rsid w:val="00D76EA3"/>
    <w:rsid w:val="00D76F06"/>
    <w:rsid w:val="00D772CB"/>
    <w:rsid w:val="00D77562"/>
    <w:rsid w:val="00D77F3E"/>
    <w:rsid w:val="00D8003C"/>
    <w:rsid w:val="00D8013C"/>
    <w:rsid w:val="00D81068"/>
    <w:rsid w:val="00D825AD"/>
    <w:rsid w:val="00D82A48"/>
    <w:rsid w:val="00D84D66"/>
    <w:rsid w:val="00D8513C"/>
    <w:rsid w:val="00D85222"/>
    <w:rsid w:val="00D85473"/>
    <w:rsid w:val="00D856F8"/>
    <w:rsid w:val="00D85D97"/>
    <w:rsid w:val="00D8628C"/>
    <w:rsid w:val="00D86629"/>
    <w:rsid w:val="00D867AB"/>
    <w:rsid w:val="00D8715E"/>
    <w:rsid w:val="00D87851"/>
    <w:rsid w:val="00D87E95"/>
    <w:rsid w:val="00D9002B"/>
    <w:rsid w:val="00D90777"/>
    <w:rsid w:val="00D911FE"/>
    <w:rsid w:val="00D91DB4"/>
    <w:rsid w:val="00D91E8D"/>
    <w:rsid w:val="00D929F7"/>
    <w:rsid w:val="00D937BC"/>
    <w:rsid w:val="00D93A2C"/>
    <w:rsid w:val="00D94489"/>
    <w:rsid w:val="00D94C08"/>
    <w:rsid w:val="00D94C0C"/>
    <w:rsid w:val="00D94DC5"/>
    <w:rsid w:val="00D961C3"/>
    <w:rsid w:val="00D96267"/>
    <w:rsid w:val="00D963B6"/>
    <w:rsid w:val="00D968E1"/>
    <w:rsid w:val="00D97660"/>
    <w:rsid w:val="00D97826"/>
    <w:rsid w:val="00DA0AF8"/>
    <w:rsid w:val="00DA175D"/>
    <w:rsid w:val="00DA1BBA"/>
    <w:rsid w:val="00DA211C"/>
    <w:rsid w:val="00DA28EC"/>
    <w:rsid w:val="00DA3468"/>
    <w:rsid w:val="00DA3569"/>
    <w:rsid w:val="00DA38BF"/>
    <w:rsid w:val="00DA38FA"/>
    <w:rsid w:val="00DA3EA4"/>
    <w:rsid w:val="00DA3F4E"/>
    <w:rsid w:val="00DA4BC6"/>
    <w:rsid w:val="00DA52DA"/>
    <w:rsid w:val="00DA536B"/>
    <w:rsid w:val="00DA6319"/>
    <w:rsid w:val="00DA767B"/>
    <w:rsid w:val="00DB05FD"/>
    <w:rsid w:val="00DB0C10"/>
    <w:rsid w:val="00DB11C1"/>
    <w:rsid w:val="00DB146D"/>
    <w:rsid w:val="00DB2873"/>
    <w:rsid w:val="00DB3A47"/>
    <w:rsid w:val="00DB3A7C"/>
    <w:rsid w:val="00DB442E"/>
    <w:rsid w:val="00DB4967"/>
    <w:rsid w:val="00DB49B8"/>
    <w:rsid w:val="00DB53A4"/>
    <w:rsid w:val="00DB6563"/>
    <w:rsid w:val="00DB6624"/>
    <w:rsid w:val="00DB6666"/>
    <w:rsid w:val="00DB68C1"/>
    <w:rsid w:val="00DB6FAB"/>
    <w:rsid w:val="00DB71EB"/>
    <w:rsid w:val="00DB7823"/>
    <w:rsid w:val="00DC0317"/>
    <w:rsid w:val="00DC07CB"/>
    <w:rsid w:val="00DC083D"/>
    <w:rsid w:val="00DC1342"/>
    <w:rsid w:val="00DC27C6"/>
    <w:rsid w:val="00DC2ACF"/>
    <w:rsid w:val="00DC3689"/>
    <w:rsid w:val="00DC3BA1"/>
    <w:rsid w:val="00DC408D"/>
    <w:rsid w:val="00DC43E1"/>
    <w:rsid w:val="00DC46FF"/>
    <w:rsid w:val="00DC4D50"/>
    <w:rsid w:val="00DC5982"/>
    <w:rsid w:val="00DC6447"/>
    <w:rsid w:val="00DC7327"/>
    <w:rsid w:val="00DC781C"/>
    <w:rsid w:val="00DC7D66"/>
    <w:rsid w:val="00DC7F67"/>
    <w:rsid w:val="00DD103E"/>
    <w:rsid w:val="00DD1267"/>
    <w:rsid w:val="00DD1472"/>
    <w:rsid w:val="00DD14D0"/>
    <w:rsid w:val="00DD1A39"/>
    <w:rsid w:val="00DD1F51"/>
    <w:rsid w:val="00DD22CA"/>
    <w:rsid w:val="00DD25C1"/>
    <w:rsid w:val="00DD2BBC"/>
    <w:rsid w:val="00DD2F9A"/>
    <w:rsid w:val="00DD3475"/>
    <w:rsid w:val="00DD375C"/>
    <w:rsid w:val="00DD46CA"/>
    <w:rsid w:val="00DD725C"/>
    <w:rsid w:val="00DD7299"/>
    <w:rsid w:val="00DD734A"/>
    <w:rsid w:val="00DD7A2B"/>
    <w:rsid w:val="00DE0070"/>
    <w:rsid w:val="00DE0A26"/>
    <w:rsid w:val="00DE1B83"/>
    <w:rsid w:val="00DE1C2D"/>
    <w:rsid w:val="00DE2616"/>
    <w:rsid w:val="00DE2886"/>
    <w:rsid w:val="00DE34C0"/>
    <w:rsid w:val="00DE390A"/>
    <w:rsid w:val="00DE3AE7"/>
    <w:rsid w:val="00DE4663"/>
    <w:rsid w:val="00DE4C0D"/>
    <w:rsid w:val="00DE4D7B"/>
    <w:rsid w:val="00DE5680"/>
    <w:rsid w:val="00DE5ADA"/>
    <w:rsid w:val="00DE5BEC"/>
    <w:rsid w:val="00DE5DC9"/>
    <w:rsid w:val="00DE67F1"/>
    <w:rsid w:val="00DE7EEB"/>
    <w:rsid w:val="00DF035B"/>
    <w:rsid w:val="00DF041F"/>
    <w:rsid w:val="00DF0C43"/>
    <w:rsid w:val="00DF26DE"/>
    <w:rsid w:val="00DF2C33"/>
    <w:rsid w:val="00DF2FB1"/>
    <w:rsid w:val="00DF3338"/>
    <w:rsid w:val="00DF3F08"/>
    <w:rsid w:val="00DF6447"/>
    <w:rsid w:val="00DF6987"/>
    <w:rsid w:val="00DF6C5D"/>
    <w:rsid w:val="00DF7A9B"/>
    <w:rsid w:val="00DF7E34"/>
    <w:rsid w:val="00E01775"/>
    <w:rsid w:val="00E01BB6"/>
    <w:rsid w:val="00E01CE3"/>
    <w:rsid w:val="00E0224C"/>
    <w:rsid w:val="00E0272F"/>
    <w:rsid w:val="00E028C8"/>
    <w:rsid w:val="00E02A8C"/>
    <w:rsid w:val="00E03244"/>
    <w:rsid w:val="00E03593"/>
    <w:rsid w:val="00E04A21"/>
    <w:rsid w:val="00E05145"/>
    <w:rsid w:val="00E05182"/>
    <w:rsid w:val="00E057BF"/>
    <w:rsid w:val="00E0649E"/>
    <w:rsid w:val="00E0664E"/>
    <w:rsid w:val="00E07AD5"/>
    <w:rsid w:val="00E107F4"/>
    <w:rsid w:val="00E10AAA"/>
    <w:rsid w:val="00E11381"/>
    <w:rsid w:val="00E11C7E"/>
    <w:rsid w:val="00E12F71"/>
    <w:rsid w:val="00E145AC"/>
    <w:rsid w:val="00E14883"/>
    <w:rsid w:val="00E152E9"/>
    <w:rsid w:val="00E15676"/>
    <w:rsid w:val="00E15B19"/>
    <w:rsid w:val="00E16109"/>
    <w:rsid w:val="00E1689F"/>
    <w:rsid w:val="00E168C1"/>
    <w:rsid w:val="00E1774A"/>
    <w:rsid w:val="00E17AC8"/>
    <w:rsid w:val="00E17BF3"/>
    <w:rsid w:val="00E20C51"/>
    <w:rsid w:val="00E2102F"/>
    <w:rsid w:val="00E21971"/>
    <w:rsid w:val="00E2291D"/>
    <w:rsid w:val="00E22C74"/>
    <w:rsid w:val="00E244C0"/>
    <w:rsid w:val="00E24A53"/>
    <w:rsid w:val="00E25506"/>
    <w:rsid w:val="00E25878"/>
    <w:rsid w:val="00E26857"/>
    <w:rsid w:val="00E27BE8"/>
    <w:rsid w:val="00E30EAA"/>
    <w:rsid w:val="00E311B2"/>
    <w:rsid w:val="00E318AE"/>
    <w:rsid w:val="00E32117"/>
    <w:rsid w:val="00E324E5"/>
    <w:rsid w:val="00E32E62"/>
    <w:rsid w:val="00E33190"/>
    <w:rsid w:val="00E33613"/>
    <w:rsid w:val="00E33759"/>
    <w:rsid w:val="00E34144"/>
    <w:rsid w:val="00E342A3"/>
    <w:rsid w:val="00E346CA"/>
    <w:rsid w:val="00E346E4"/>
    <w:rsid w:val="00E35887"/>
    <w:rsid w:val="00E36FBA"/>
    <w:rsid w:val="00E36FBE"/>
    <w:rsid w:val="00E3723B"/>
    <w:rsid w:val="00E37977"/>
    <w:rsid w:val="00E37F9D"/>
    <w:rsid w:val="00E40318"/>
    <w:rsid w:val="00E403BC"/>
    <w:rsid w:val="00E40A58"/>
    <w:rsid w:val="00E4202F"/>
    <w:rsid w:val="00E42B71"/>
    <w:rsid w:val="00E43BC7"/>
    <w:rsid w:val="00E43C51"/>
    <w:rsid w:val="00E43FF6"/>
    <w:rsid w:val="00E447C0"/>
    <w:rsid w:val="00E4591C"/>
    <w:rsid w:val="00E468A0"/>
    <w:rsid w:val="00E46A83"/>
    <w:rsid w:val="00E47960"/>
    <w:rsid w:val="00E47B71"/>
    <w:rsid w:val="00E47BD6"/>
    <w:rsid w:val="00E502F1"/>
    <w:rsid w:val="00E5063A"/>
    <w:rsid w:val="00E50A5C"/>
    <w:rsid w:val="00E50B28"/>
    <w:rsid w:val="00E50EDE"/>
    <w:rsid w:val="00E5154A"/>
    <w:rsid w:val="00E52385"/>
    <w:rsid w:val="00E52390"/>
    <w:rsid w:val="00E52DD7"/>
    <w:rsid w:val="00E53B19"/>
    <w:rsid w:val="00E53E22"/>
    <w:rsid w:val="00E53F74"/>
    <w:rsid w:val="00E559D7"/>
    <w:rsid w:val="00E55B46"/>
    <w:rsid w:val="00E56938"/>
    <w:rsid w:val="00E579CC"/>
    <w:rsid w:val="00E609D6"/>
    <w:rsid w:val="00E6126B"/>
    <w:rsid w:val="00E61B3D"/>
    <w:rsid w:val="00E62333"/>
    <w:rsid w:val="00E62BE8"/>
    <w:rsid w:val="00E642B2"/>
    <w:rsid w:val="00E65351"/>
    <w:rsid w:val="00E65984"/>
    <w:rsid w:val="00E65CD3"/>
    <w:rsid w:val="00E66891"/>
    <w:rsid w:val="00E66B06"/>
    <w:rsid w:val="00E700CD"/>
    <w:rsid w:val="00E71BBB"/>
    <w:rsid w:val="00E71D54"/>
    <w:rsid w:val="00E71E7D"/>
    <w:rsid w:val="00E72653"/>
    <w:rsid w:val="00E72772"/>
    <w:rsid w:val="00E72DA4"/>
    <w:rsid w:val="00E7366F"/>
    <w:rsid w:val="00E7391C"/>
    <w:rsid w:val="00E74145"/>
    <w:rsid w:val="00E7568F"/>
    <w:rsid w:val="00E75C40"/>
    <w:rsid w:val="00E75E6B"/>
    <w:rsid w:val="00E76091"/>
    <w:rsid w:val="00E76DB8"/>
    <w:rsid w:val="00E77B4B"/>
    <w:rsid w:val="00E817E8"/>
    <w:rsid w:val="00E820AB"/>
    <w:rsid w:val="00E82255"/>
    <w:rsid w:val="00E824BF"/>
    <w:rsid w:val="00E8295E"/>
    <w:rsid w:val="00E83D97"/>
    <w:rsid w:val="00E84187"/>
    <w:rsid w:val="00E847DC"/>
    <w:rsid w:val="00E8591A"/>
    <w:rsid w:val="00E8627A"/>
    <w:rsid w:val="00E868BC"/>
    <w:rsid w:val="00E86E24"/>
    <w:rsid w:val="00E8719C"/>
    <w:rsid w:val="00E87910"/>
    <w:rsid w:val="00E906C5"/>
    <w:rsid w:val="00E90A90"/>
    <w:rsid w:val="00E90DBA"/>
    <w:rsid w:val="00E91DEC"/>
    <w:rsid w:val="00E91ECE"/>
    <w:rsid w:val="00E92399"/>
    <w:rsid w:val="00E92807"/>
    <w:rsid w:val="00E92F62"/>
    <w:rsid w:val="00E93335"/>
    <w:rsid w:val="00E934F6"/>
    <w:rsid w:val="00E93747"/>
    <w:rsid w:val="00E93C51"/>
    <w:rsid w:val="00E944FB"/>
    <w:rsid w:val="00E9480E"/>
    <w:rsid w:val="00E94D09"/>
    <w:rsid w:val="00E955A8"/>
    <w:rsid w:val="00E957AE"/>
    <w:rsid w:val="00E961C5"/>
    <w:rsid w:val="00E96245"/>
    <w:rsid w:val="00E967E7"/>
    <w:rsid w:val="00E96AC9"/>
    <w:rsid w:val="00E96AD2"/>
    <w:rsid w:val="00E97385"/>
    <w:rsid w:val="00EA0243"/>
    <w:rsid w:val="00EA08A5"/>
    <w:rsid w:val="00EA08DB"/>
    <w:rsid w:val="00EA0F6F"/>
    <w:rsid w:val="00EA187D"/>
    <w:rsid w:val="00EA35A0"/>
    <w:rsid w:val="00EA4E2A"/>
    <w:rsid w:val="00EA52B7"/>
    <w:rsid w:val="00EA5CD6"/>
    <w:rsid w:val="00EA63B3"/>
    <w:rsid w:val="00EA649B"/>
    <w:rsid w:val="00EA6BAC"/>
    <w:rsid w:val="00EA7D77"/>
    <w:rsid w:val="00EA7F0E"/>
    <w:rsid w:val="00EB3DED"/>
    <w:rsid w:val="00EB3E04"/>
    <w:rsid w:val="00EB58A2"/>
    <w:rsid w:val="00EB6EFD"/>
    <w:rsid w:val="00EB731D"/>
    <w:rsid w:val="00EB75A5"/>
    <w:rsid w:val="00EB7E9C"/>
    <w:rsid w:val="00EC015D"/>
    <w:rsid w:val="00EC10B3"/>
    <w:rsid w:val="00EC1477"/>
    <w:rsid w:val="00EC1639"/>
    <w:rsid w:val="00EC2911"/>
    <w:rsid w:val="00EC2CD2"/>
    <w:rsid w:val="00EC30B4"/>
    <w:rsid w:val="00EC3C47"/>
    <w:rsid w:val="00EC477F"/>
    <w:rsid w:val="00EC4BD2"/>
    <w:rsid w:val="00EC5346"/>
    <w:rsid w:val="00EC5AA1"/>
    <w:rsid w:val="00EC5E54"/>
    <w:rsid w:val="00EC62E7"/>
    <w:rsid w:val="00EC6309"/>
    <w:rsid w:val="00EC68CA"/>
    <w:rsid w:val="00EC6DA4"/>
    <w:rsid w:val="00EC74E2"/>
    <w:rsid w:val="00EC7974"/>
    <w:rsid w:val="00ED0542"/>
    <w:rsid w:val="00ED0D5D"/>
    <w:rsid w:val="00ED347F"/>
    <w:rsid w:val="00ED4E94"/>
    <w:rsid w:val="00ED5766"/>
    <w:rsid w:val="00ED5A28"/>
    <w:rsid w:val="00ED5BFA"/>
    <w:rsid w:val="00ED6191"/>
    <w:rsid w:val="00ED6588"/>
    <w:rsid w:val="00ED76AF"/>
    <w:rsid w:val="00ED7F3F"/>
    <w:rsid w:val="00EE06EB"/>
    <w:rsid w:val="00EE1123"/>
    <w:rsid w:val="00EE21D4"/>
    <w:rsid w:val="00EE276B"/>
    <w:rsid w:val="00EE4111"/>
    <w:rsid w:val="00EE447D"/>
    <w:rsid w:val="00EE4CCC"/>
    <w:rsid w:val="00EE55DC"/>
    <w:rsid w:val="00EE629B"/>
    <w:rsid w:val="00EE6B65"/>
    <w:rsid w:val="00EE6FAA"/>
    <w:rsid w:val="00EE72CE"/>
    <w:rsid w:val="00EE77E1"/>
    <w:rsid w:val="00EE7CF5"/>
    <w:rsid w:val="00EE7FE1"/>
    <w:rsid w:val="00EF09B3"/>
    <w:rsid w:val="00EF1616"/>
    <w:rsid w:val="00EF1C81"/>
    <w:rsid w:val="00EF328D"/>
    <w:rsid w:val="00EF3FE7"/>
    <w:rsid w:val="00EF4162"/>
    <w:rsid w:val="00EF4345"/>
    <w:rsid w:val="00EF4ED6"/>
    <w:rsid w:val="00EF5765"/>
    <w:rsid w:val="00EF5FAE"/>
    <w:rsid w:val="00EF5FB4"/>
    <w:rsid w:val="00EF7571"/>
    <w:rsid w:val="00F00591"/>
    <w:rsid w:val="00F01896"/>
    <w:rsid w:val="00F018C2"/>
    <w:rsid w:val="00F01AA7"/>
    <w:rsid w:val="00F038C6"/>
    <w:rsid w:val="00F05505"/>
    <w:rsid w:val="00F05B3D"/>
    <w:rsid w:val="00F063BA"/>
    <w:rsid w:val="00F068AD"/>
    <w:rsid w:val="00F074EF"/>
    <w:rsid w:val="00F075A2"/>
    <w:rsid w:val="00F076FB"/>
    <w:rsid w:val="00F07825"/>
    <w:rsid w:val="00F100E5"/>
    <w:rsid w:val="00F10457"/>
    <w:rsid w:val="00F1204F"/>
    <w:rsid w:val="00F1211E"/>
    <w:rsid w:val="00F138F8"/>
    <w:rsid w:val="00F13CF3"/>
    <w:rsid w:val="00F149E2"/>
    <w:rsid w:val="00F14AE6"/>
    <w:rsid w:val="00F1505C"/>
    <w:rsid w:val="00F1509C"/>
    <w:rsid w:val="00F151BC"/>
    <w:rsid w:val="00F1586D"/>
    <w:rsid w:val="00F15BA9"/>
    <w:rsid w:val="00F161DC"/>
    <w:rsid w:val="00F1636A"/>
    <w:rsid w:val="00F164AC"/>
    <w:rsid w:val="00F20127"/>
    <w:rsid w:val="00F20252"/>
    <w:rsid w:val="00F20387"/>
    <w:rsid w:val="00F204F1"/>
    <w:rsid w:val="00F20561"/>
    <w:rsid w:val="00F21B02"/>
    <w:rsid w:val="00F22AEE"/>
    <w:rsid w:val="00F22FBA"/>
    <w:rsid w:val="00F236C3"/>
    <w:rsid w:val="00F245B7"/>
    <w:rsid w:val="00F24DE5"/>
    <w:rsid w:val="00F268EC"/>
    <w:rsid w:val="00F27B78"/>
    <w:rsid w:val="00F31261"/>
    <w:rsid w:val="00F314A1"/>
    <w:rsid w:val="00F314C3"/>
    <w:rsid w:val="00F3180C"/>
    <w:rsid w:val="00F32063"/>
    <w:rsid w:val="00F325ED"/>
    <w:rsid w:val="00F336A2"/>
    <w:rsid w:val="00F33B8D"/>
    <w:rsid w:val="00F33D56"/>
    <w:rsid w:val="00F33E30"/>
    <w:rsid w:val="00F3453C"/>
    <w:rsid w:val="00F35D46"/>
    <w:rsid w:val="00F366AD"/>
    <w:rsid w:val="00F369AF"/>
    <w:rsid w:val="00F36B6A"/>
    <w:rsid w:val="00F36F60"/>
    <w:rsid w:val="00F37D57"/>
    <w:rsid w:val="00F40178"/>
    <w:rsid w:val="00F4120D"/>
    <w:rsid w:val="00F4160C"/>
    <w:rsid w:val="00F41ABA"/>
    <w:rsid w:val="00F428F4"/>
    <w:rsid w:val="00F42F05"/>
    <w:rsid w:val="00F4331B"/>
    <w:rsid w:val="00F43BB3"/>
    <w:rsid w:val="00F4473D"/>
    <w:rsid w:val="00F44AF0"/>
    <w:rsid w:val="00F44D0A"/>
    <w:rsid w:val="00F459C4"/>
    <w:rsid w:val="00F46207"/>
    <w:rsid w:val="00F4620C"/>
    <w:rsid w:val="00F469B0"/>
    <w:rsid w:val="00F47442"/>
    <w:rsid w:val="00F47941"/>
    <w:rsid w:val="00F47A1C"/>
    <w:rsid w:val="00F5017D"/>
    <w:rsid w:val="00F50300"/>
    <w:rsid w:val="00F50662"/>
    <w:rsid w:val="00F5149F"/>
    <w:rsid w:val="00F51C3E"/>
    <w:rsid w:val="00F51CD8"/>
    <w:rsid w:val="00F520FA"/>
    <w:rsid w:val="00F5253A"/>
    <w:rsid w:val="00F532CA"/>
    <w:rsid w:val="00F53B5F"/>
    <w:rsid w:val="00F53C81"/>
    <w:rsid w:val="00F54284"/>
    <w:rsid w:val="00F54FBE"/>
    <w:rsid w:val="00F55139"/>
    <w:rsid w:val="00F558F4"/>
    <w:rsid w:val="00F55E51"/>
    <w:rsid w:val="00F5674C"/>
    <w:rsid w:val="00F56D83"/>
    <w:rsid w:val="00F571AA"/>
    <w:rsid w:val="00F57597"/>
    <w:rsid w:val="00F57C2D"/>
    <w:rsid w:val="00F57D1A"/>
    <w:rsid w:val="00F60EF1"/>
    <w:rsid w:val="00F61A5F"/>
    <w:rsid w:val="00F62D12"/>
    <w:rsid w:val="00F6317F"/>
    <w:rsid w:val="00F63802"/>
    <w:rsid w:val="00F63984"/>
    <w:rsid w:val="00F644D1"/>
    <w:rsid w:val="00F65E50"/>
    <w:rsid w:val="00F6658C"/>
    <w:rsid w:val="00F6716A"/>
    <w:rsid w:val="00F6742D"/>
    <w:rsid w:val="00F67A70"/>
    <w:rsid w:val="00F67DDA"/>
    <w:rsid w:val="00F703CC"/>
    <w:rsid w:val="00F71623"/>
    <w:rsid w:val="00F71E0D"/>
    <w:rsid w:val="00F72BFC"/>
    <w:rsid w:val="00F732DC"/>
    <w:rsid w:val="00F756CF"/>
    <w:rsid w:val="00F756FF"/>
    <w:rsid w:val="00F75D90"/>
    <w:rsid w:val="00F7680A"/>
    <w:rsid w:val="00F76BA5"/>
    <w:rsid w:val="00F772EB"/>
    <w:rsid w:val="00F778DA"/>
    <w:rsid w:val="00F80242"/>
    <w:rsid w:val="00F8103D"/>
    <w:rsid w:val="00F810EB"/>
    <w:rsid w:val="00F813C8"/>
    <w:rsid w:val="00F813EF"/>
    <w:rsid w:val="00F824D8"/>
    <w:rsid w:val="00F82793"/>
    <w:rsid w:val="00F82908"/>
    <w:rsid w:val="00F82FBB"/>
    <w:rsid w:val="00F843DD"/>
    <w:rsid w:val="00F85810"/>
    <w:rsid w:val="00F85F38"/>
    <w:rsid w:val="00F86CB9"/>
    <w:rsid w:val="00F8779C"/>
    <w:rsid w:val="00F87A79"/>
    <w:rsid w:val="00F87DC3"/>
    <w:rsid w:val="00F87EDD"/>
    <w:rsid w:val="00F9022B"/>
    <w:rsid w:val="00F904B8"/>
    <w:rsid w:val="00F90603"/>
    <w:rsid w:val="00F90F44"/>
    <w:rsid w:val="00F92808"/>
    <w:rsid w:val="00F929A3"/>
    <w:rsid w:val="00F93CD6"/>
    <w:rsid w:val="00F959BD"/>
    <w:rsid w:val="00F95F57"/>
    <w:rsid w:val="00F96017"/>
    <w:rsid w:val="00F9716E"/>
    <w:rsid w:val="00F9753D"/>
    <w:rsid w:val="00FA03BE"/>
    <w:rsid w:val="00FA088A"/>
    <w:rsid w:val="00FA26D0"/>
    <w:rsid w:val="00FA2C06"/>
    <w:rsid w:val="00FA3339"/>
    <w:rsid w:val="00FA33B3"/>
    <w:rsid w:val="00FA39E0"/>
    <w:rsid w:val="00FA434F"/>
    <w:rsid w:val="00FA43B6"/>
    <w:rsid w:val="00FA4C7E"/>
    <w:rsid w:val="00FA4F30"/>
    <w:rsid w:val="00FA516A"/>
    <w:rsid w:val="00FA58B6"/>
    <w:rsid w:val="00FA66AF"/>
    <w:rsid w:val="00FA6A90"/>
    <w:rsid w:val="00FB030D"/>
    <w:rsid w:val="00FB064A"/>
    <w:rsid w:val="00FB0D87"/>
    <w:rsid w:val="00FB1333"/>
    <w:rsid w:val="00FB2828"/>
    <w:rsid w:val="00FB2917"/>
    <w:rsid w:val="00FB2B88"/>
    <w:rsid w:val="00FB33A5"/>
    <w:rsid w:val="00FB3BEA"/>
    <w:rsid w:val="00FB3C51"/>
    <w:rsid w:val="00FB60B0"/>
    <w:rsid w:val="00FB6A7F"/>
    <w:rsid w:val="00FC02AC"/>
    <w:rsid w:val="00FC0503"/>
    <w:rsid w:val="00FC070A"/>
    <w:rsid w:val="00FC0D98"/>
    <w:rsid w:val="00FC22EF"/>
    <w:rsid w:val="00FC3D81"/>
    <w:rsid w:val="00FC5192"/>
    <w:rsid w:val="00FC57E4"/>
    <w:rsid w:val="00FC5892"/>
    <w:rsid w:val="00FC5E7F"/>
    <w:rsid w:val="00FC6CAB"/>
    <w:rsid w:val="00FC7560"/>
    <w:rsid w:val="00FC7573"/>
    <w:rsid w:val="00FC7871"/>
    <w:rsid w:val="00FD02FB"/>
    <w:rsid w:val="00FD0D73"/>
    <w:rsid w:val="00FD11FA"/>
    <w:rsid w:val="00FD1358"/>
    <w:rsid w:val="00FD1C4C"/>
    <w:rsid w:val="00FD1F3F"/>
    <w:rsid w:val="00FD28EE"/>
    <w:rsid w:val="00FD2A62"/>
    <w:rsid w:val="00FD2F4C"/>
    <w:rsid w:val="00FD3376"/>
    <w:rsid w:val="00FD3853"/>
    <w:rsid w:val="00FD3B10"/>
    <w:rsid w:val="00FD5D08"/>
    <w:rsid w:val="00FD5D99"/>
    <w:rsid w:val="00FD68E5"/>
    <w:rsid w:val="00FD6A20"/>
    <w:rsid w:val="00FD6C16"/>
    <w:rsid w:val="00FD7867"/>
    <w:rsid w:val="00FD7D6F"/>
    <w:rsid w:val="00FE0010"/>
    <w:rsid w:val="00FE20E7"/>
    <w:rsid w:val="00FE274B"/>
    <w:rsid w:val="00FE42A3"/>
    <w:rsid w:val="00FE44DA"/>
    <w:rsid w:val="00FE4B7C"/>
    <w:rsid w:val="00FE52C2"/>
    <w:rsid w:val="00FE5355"/>
    <w:rsid w:val="00FE5418"/>
    <w:rsid w:val="00FE79AA"/>
    <w:rsid w:val="00FF026A"/>
    <w:rsid w:val="00FF0E42"/>
    <w:rsid w:val="00FF1242"/>
    <w:rsid w:val="00FF1517"/>
    <w:rsid w:val="00FF16B9"/>
    <w:rsid w:val="00FF1DA1"/>
    <w:rsid w:val="00FF2431"/>
    <w:rsid w:val="00FF26E2"/>
    <w:rsid w:val="00FF2712"/>
    <w:rsid w:val="00FF2A82"/>
    <w:rsid w:val="00FF3520"/>
    <w:rsid w:val="00FF394F"/>
    <w:rsid w:val="00FF6195"/>
    <w:rsid w:val="00FF6304"/>
    <w:rsid w:val="00FF76B2"/>
    <w:rsid w:val="00FF7C22"/>
    <w:rsid w:val="00FF7CE2"/>
    <w:rsid w:val="5FF7E3A7"/>
    <w:rsid w:val="7BDFD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" w:hAnsi="Times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name="footnote text"/>
    <w:lsdException w:unhideWhenUsed="0" w:uiPriority="0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iPriority="99" w:name="Body Text Indent 2"/>
    <w:lsdException w:uiPriority="99" w:name="Body Text Indent 3"/>
    <w:lsdException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99" w:name="HTML Code"/>
    <w:lsdException w:uiPriority="99" w:name="HTML Definition"/>
    <w:lsdException w:uiPriority="99" w:name="HTML Keyboard"/>
    <w:lsdException w:unhideWhenUsed="0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/>
    <w:rPr>
      <w:rFonts w:ascii="宋体" w:hAnsi="宋体" w:eastAsia="宋体" w:cs="Times New Roman"/>
      <w:sz w:val="24"/>
      <w:szCs w:val="24"/>
      <w:lang w:val="en-US" w:eastAsia="zh-CN" w:bidi="ar-SA"/>
    </w:rPr>
  </w:style>
  <w:style w:type="paragraph" w:styleId="3">
    <w:name w:val="heading 1"/>
    <w:basedOn w:val="1"/>
    <w:next w:val="4"/>
    <w:autoRedefine/>
    <w:qFormat/>
    <w:uiPriority w:val="0"/>
    <w:pPr>
      <w:keepNext/>
      <w:keepLines/>
      <w:pBdr>
        <w:top w:val="single" w:color="auto" w:sz="36" w:space="1"/>
      </w:pBdr>
      <w:overflowPunct w:val="0"/>
      <w:autoSpaceDE w:val="0"/>
      <w:autoSpaceDN w:val="0"/>
      <w:adjustRightInd w:val="0"/>
      <w:spacing w:before="100" w:beforeAutospacing="1" w:after="100" w:afterAutospacing="1"/>
      <w:ind/>
      <w:textAlignment w:val="baseline"/>
      <w:outlineLvl w:val="0"/>
    </w:pPr>
    <w:rPr>
      <w:rFonts w:ascii="宋体" w:hAnsi="宋体" w:eastAsia="宋体"/>
      <w:b/>
      <w:sz w:val="30"/>
      <w:szCs w:val="30"/>
    </w:rPr>
  </w:style>
  <w:style w:type="paragraph" w:styleId="5">
    <w:name w:val="heading 2"/>
    <w:basedOn w:val="4"/>
    <w:next w:val="4"/>
    <w:link w:val="94"/>
    <w:autoRedefine/>
    <w:qFormat/>
    <w:uiPriority w:val="0"/>
    <w:pPr>
      <w:keepNext/>
      <w:keepLines/>
      <w:numPr>
        <w:ilvl w:val="1"/>
        <w:numId w:val="1"/>
      </w:numPr>
      <w:tabs>
        <w:tab w:val="left" w:pos="2424"/>
      </w:tabs>
      <w:spacing w:before="100" w:beforeAutospacing="1" w:after="100" w:afterAutospacing="1"/>
      <w:ind w:rightChars="5"/>
      <w:outlineLvl w:val="1"/>
    </w:pPr>
    <w:rPr>
      <w:rFonts w:asciiTheme="minorEastAsia" w:hAnsiTheme="minorEastAsia" w:eastAsiaTheme="minorEastAsia" w:ascii="宋体" w:hAnsi="宋体" w:eastAsia="宋体"/>
      <w:b/>
      <w:bCs/>
      <w:sz w:val="24"/>
      <w:szCs w:val="24"/>
      <w:lang w:val="en-GB"/>
    </w:rPr>
  </w:style>
  <w:style w:type="paragraph" w:styleId="6">
    <w:name w:val="heading 3"/>
    <w:basedOn w:val="4"/>
    <w:next w:val="4"/>
    <w:qFormat/>
    <w:uiPriority w:val="0"/>
    <w:pPr>
      <w:keepNext/>
      <w:keepLines/>
      <w:numPr>
        <w:ilvl w:val="2"/>
        <w:numId w:val="1"/>
      </w:numPr>
      <w:outlineLvl w:val="2"/>
    </w:pPr>
    <w:rPr>
      <w:rFonts w:ascii="宋体" w:hAnsi="宋体" w:eastAsia="宋体"/>
      <w:b/>
      <w:sz w:val="24"/>
    </w:rPr>
  </w:style>
  <w:style w:type="paragraph" w:styleId="7">
    <w:name w:val="heading 4"/>
    <w:basedOn w:val="4"/>
    <w:next w:val="4"/>
    <w:qFormat/>
    <w:uiPriority w:val="0"/>
    <w:pPr>
      <w:keepNext/>
      <w:keepLines/>
      <w:numPr>
        <w:ilvl w:val="3"/>
        <w:numId w:val="1"/>
      </w:numPr>
      <w:pBdr>
        <w:bottom w:val="single" w:color="auto" w:sz="6" w:space="1"/>
      </w:pBdr>
      <w:tabs>
        <w:tab w:val="center" w:pos="6300"/>
        <w:tab w:val="right" w:pos="1008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qFormat/>
    <w:uiPriority w:val="0"/>
    <w:pPr>
      <w:keepNext/>
      <w:keepLines/>
      <w:numPr>
        <w:ilvl w:val="4"/>
        <w:numId w:val="1"/>
      </w:numPr>
      <w:outlineLvl w:val="4"/>
    </w:pPr>
    <w:rPr>
      <w:b/>
      <w:i/>
    </w:rPr>
  </w:style>
  <w:style w:type="paragraph" w:styleId="9">
    <w:name w:val="heading 6"/>
    <w:basedOn w:val="1"/>
    <w:next w:val="10"/>
    <w:qFormat/>
    <w:uiPriority w:val="0"/>
    <w:pPr>
      <w:numPr>
        <w:ilvl w:val="5"/>
        <w:numId w:val="1"/>
      </w:numPr>
      <w:overflowPunct w:val="0"/>
      <w:autoSpaceDE w:val="0"/>
      <w:autoSpaceDN w:val="0"/>
      <w:adjustRightInd w:val="0"/>
      <w:textAlignment w:val="baseline"/>
      <w:outlineLvl w:val="5"/>
    </w:pPr>
    <w:rPr>
      <w:rFonts w:ascii="Times" w:hAnsi="Times" w:eastAsia="宋体"/>
      <w:sz w:val="20"/>
      <w:szCs w:val="20"/>
      <w:u w:val="single"/>
    </w:rPr>
  </w:style>
  <w:style w:type="paragraph" w:styleId="11">
    <w:name w:val="heading 7"/>
    <w:basedOn w:val="1"/>
    <w:next w:val="10"/>
    <w:qFormat/>
    <w:uiPriority w:val="0"/>
    <w:pPr>
      <w:numPr>
        <w:ilvl w:val="6"/>
        <w:numId w:val="1"/>
      </w:numPr>
      <w:overflowPunct w:val="0"/>
      <w:autoSpaceDE w:val="0"/>
      <w:autoSpaceDN w:val="0"/>
      <w:adjustRightInd w:val="0"/>
      <w:textAlignment w:val="baseline"/>
      <w:outlineLvl w:val="6"/>
    </w:pPr>
    <w:rPr>
      <w:rFonts w:ascii="Times" w:hAnsi="Times" w:eastAsia="宋体"/>
      <w:i/>
      <w:sz w:val="20"/>
      <w:szCs w:val="20"/>
    </w:rPr>
  </w:style>
  <w:style w:type="paragraph" w:styleId="12">
    <w:name w:val="heading 8"/>
    <w:basedOn w:val="1"/>
    <w:next w:val="10"/>
    <w:qFormat/>
    <w:uiPriority w:val="0"/>
    <w:pPr>
      <w:numPr>
        <w:ilvl w:val="7"/>
        <w:numId w:val="1"/>
      </w:numPr>
      <w:overflowPunct w:val="0"/>
      <w:autoSpaceDE w:val="0"/>
      <w:autoSpaceDN w:val="0"/>
      <w:adjustRightInd w:val="0"/>
      <w:textAlignment w:val="baseline"/>
      <w:outlineLvl w:val="7"/>
    </w:pPr>
    <w:rPr>
      <w:rFonts w:ascii="Times" w:hAnsi="Times" w:eastAsia="宋体"/>
      <w:i/>
      <w:sz w:val="20"/>
      <w:szCs w:val="20"/>
    </w:rPr>
  </w:style>
  <w:style w:type="paragraph" w:styleId="13">
    <w:name w:val="heading 9"/>
    <w:basedOn w:val="1"/>
    <w:next w:val="10"/>
    <w:qFormat/>
    <w:uiPriority w:val="0"/>
    <w:pPr>
      <w:numPr>
        <w:ilvl w:val="8"/>
        <w:numId w:val="1"/>
      </w:numPr>
      <w:overflowPunct w:val="0"/>
      <w:autoSpaceDE w:val="0"/>
      <w:autoSpaceDN w:val="0"/>
      <w:adjustRightInd w:val="0"/>
      <w:textAlignment w:val="baseline"/>
      <w:outlineLvl w:val="8"/>
    </w:pPr>
    <w:rPr>
      <w:rFonts w:ascii="Times" w:hAnsi="Times" w:eastAsia="宋体"/>
      <w:i/>
      <w:sz w:val="20"/>
      <w:szCs w:val="20"/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78"/>
    <w:uiPriority w:val="0"/>
    <w:pPr>
      <w:overflowPunct w:val="0"/>
      <w:autoSpaceDE w:val="0"/>
      <w:autoSpaceDN w:val="0"/>
      <w:adjustRightInd w:val="0"/>
      <w:spacing w:before="120" w:after="120"/>
      <w:ind/>
      <w:textAlignment w:val="baseline"/>
    </w:pPr>
    <w:rPr>
      <w:rFonts w:ascii="宋体" w:hAnsi="宋体" w:eastAsia="宋体"/>
      <w:sz w:val="20"/>
      <w:szCs w:val="20"/>
    </w:rPr>
  </w:style>
  <w:style w:type="paragraph" w:styleId="10">
    <w:name w:val="Normal Indent"/>
    <w:basedOn w:val="1"/>
    <w:semiHidden/>
    <w:uiPriority w:val="0"/>
    <w:pPr>
      <w:tabs>
        <w:tab w:val="left" w:pos="2880"/>
      </w:tabs>
      <w:overflowPunct w:val="0"/>
      <w:autoSpaceDE w:val="0"/>
      <w:autoSpaceDN w:val="0"/>
      <w:adjustRightInd w:val="0"/>
      <w:ind w:left="1152"/>
      <w:textAlignment w:val="baseline"/>
    </w:pPr>
    <w:rPr>
      <w:rFonts w:ascii="Book Antiqua" w:hAnsi="Book Antiqua" w:eastAsia="宋体"/>
      <w:sz w:val="20"/>
      <w:szCs w:val="20"/>
    </w:rPr>
  </w:style>
  <w:style w:type="paragraph" w:styleId="14">
    <w:name w:val="toc 7"/>
    <w:basedOn w:val="1"/>
    <w:next w:val="1"/>
    <w:semiHidden/>
    <w:uiPriority w:val="0"/>
    <w:pPr>
      <w:ind w:left="1200"/>
    </w:pPr>
    <w:rPr>
      <w:rFonts w:asciiTheme="minorHAnsi" w:hAnsiTheme="minorHAnsi" w:cstheme="minorHAnsi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83"/>
    <w:semiHidden/>
    <w:uiPriority w:val="0"/>
  </w:style>
  <w:style w:type="paragraph" w:styleId="17">
    <w:name w:val="Body Text 3"/>
    <w:basedOn w:val="1"/>
    <w:semiHidden/>
    <w:uiPriority w:val="0"/>
    <w:pPr>
      <w:snapToGrid w:val="0"/>
      <w:jc w:val="both"/>
    </w:pPr>
    <w:rPr>
      <w:rFonts w:ascii="Arial" w:hAnsi="Arial" w:cs="Arial"/>
      <w:sz w:val="18"/>
      <w:szCs w:val="18"/>
    </w:rPr>
  </w:style>
  <w:style w:type="paragraph" w:styleId="18">
    <w:name w:val="Block Text"/>
    <w:basedOn w:val="1"/>
    <w:semiHidden/>
    <w:uiPriority w:val="0"/>
    <w:pPr>
      <w:ind w:left="2322" w:leftChars="1161" w:right="80" w:rightChars="40"/>
    </w:pPr>
    <w:rPr>
      <w:rFonts w:ascii="Tahoma" w:hAnsi="Tahoma"/>
      <w:sz w:val="21"/>
    </w:rPr>
  </w:style>
  <w:style w:type="paragraph" w:styleId="19">
    <w:name w:val="toc 5"/>
    <w:basedOn w:val="1"/>
    <w:next w:val="1"/>
    <w:semiHidden/>
    <w:uiPriority w:val="0"/>
    <w:pPr>
      <w:overflowPunct w:val="0"/>
      <w:autoSpaceDE w:val="0"/>
      <w:autoSpaceDN w:val="0"/>
      <w:adjustRightInd w:val="0"/>
      <w:ind w:left="8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0">
    <w:name w:val="toc 3"/>
    <w:basedOn w:val="1"/>
    <w:next w:val="1"/>
    <w:uiPriority w:val="39"/>
    <w:pPr>
      <w:overflowPunct w:val="0"/>
      <w:autoSpaceDE w:val="0"/>
      <w:autoSpaceDN w:val="0"/>
      <w:adjustRightInd w:val="0"/>
      <w:ind w:left="4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1">
    <w:name w:val="toc 8"/>
    <w:basedOn w:val="1"/>
    <w:next w:val="1"/>
    <w:semiHidden/>
    <w:uiPriority w:val="0"/>
    <w:pPr>
      <w:ind w:left="1400"/>
    </w:pPr>
    <w:rPr>
      <w:rFonts w:asciiTheme="minorHAnsi" w:hAnsiTheme="minorHAnsi" w:cstheme="minorHAnsi"/>
    </w:rPr>
  </w:style>
  <w:style w:type="paragraph" w:styleId="22">
    <w:name w:val="Date"/>
    <w:basedOn w:val="1"/>
    <w:next w:val="1"/>
    <w:semiHidden/>
    <w:uiPriority w:val="0"/>
    <w:pPr>
      <w:ind w:left="100" w:leftChars="2500"/>
    </w:pPr>
    <w:rPr>
      <w:rFonts w:ascii="Tahoma" w:hAnsi="Tahoma"/>
      <w:b/>
      <w:bCs/>
      <w:sz w:val="21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semiHidden/>
    <w:uiPriority w:val="0"/>
    <w:pPr>
      <w:tabs>
        <w:tab w:val="right" w:pos="792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5">
    <w:name w:val="header"/>
    <w:basedOn w:val="1"/>
    <w:semiHidden/>
    <w:uiPriority w:val="0"/>
    <w:pPr>
      <w:tabs>
        <w:tab w:val="right" w:pos="1008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6">
    <w:name w:val="toc 1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240" w:after="120"/>
      <w:textAlignment w:val="baseline"/>
    </w:pPr>
    <w:rPr>
      <w:rFonts w:eastAsia="宋体" w:asciiTheme="minorHAnsi" w:hAnsiTheme="minorHAnsi" w:cstheme="minorHAnsi"/>
      <w:b/>
      <w:bCs/>
      <w:sz w:val="20"/>
      <w:szCs w:val="20"/>
    </w:rPr>
  </w:style>
  <w:style w:type="paragraph" w:styleId="27">
    <w:name w:val="toc 4"/>
    <w:basedOn w:val="1"/>
    <w:next w:val="1"/>
    <w:uiPriority w:val="39"/>
    <w:pPr>
      <w:overflowPunct w:val="0"/>
      <w:autoSpaceDE w:val="0"/>
      <w:autoSpaceDN w:val="0"/>
      <w:adjustRightInd w:val="0"/>
      <w:ind w:left="6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8">
    <w:name w:val="footnote text"/>
    <w:basedOn w:val="1"/>
    <w:semiHidden/>
    <w:uiPriority w:val="0"/>
    <w:pPr>
      <w:spacing w:after="240"/>
      <w:ind w:hanging="720"/>
    </w:pPr>
  </w:style>
  <w:style w:type="paragraph" w:styleId="29">
    <w:name w:val="toc 6"/>
    <w:basedOn w:val="1"/>
    <w:next w:val="1"/>
    <w:semiHidden/>
    <w:uiPriority w:val="0"/>
    <w:pPr>
      <w:ind w:left="1000"/>
    </w:pPr>
    <w:rPr>
      <w:rFonts w:asciiTheme="minorHAnsi" w:hAnsiTheme="minorHAnsi" w:cstheme="minorHAnsi"/>
    </w:rPr>
  </w:style>
  <w:style w:type="paragraph" w:styleId="30">
    <w:name w:val="toc 2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120"/>
      <w:ind w:left="200"/>
      <w:textAlignment w:val="baseline"/>
    </w:pPr>
    <w:rPr>
      <w:rFonts w:eastAsia="宋体" w:asciiTheme="minorHAnsi" w:hAnsiTheme="minorHAnsi" w:cstheme="minorHAnsi"/>
      <w:i/>
      <w:iCs/>
      <w:sz w:val="20"/>
      <w:szCs w:val="20"/>
    </w:rPr>
  </w:style>
  <w:style w:type="paragraph" w:styleId="31">
    <w:name w:val="toc 9"/>
    <w:basedOn w:val="1"/>
    <w:next w:val="1"/>
    <w:semiHidden/>
    <w:uiPriority w:val="0"/>
    <w:pPr>
      <w:ind w:left="1600"/>
    </w:pPr>
    <w:rPr>
      <w:rFonts w:asciiTheme="minorHAnsi" w:hAnsiTheme="minorHAnsi" w:cstheme="minorHAnsi"/>
    </w:rPr>
  </w:style>
  <w:style w:type="paragraph" w:styleId="32">
    <w:name w:val="Body Text 2"/>
    <w:basedOn w:val="1"/>
    <w:semiHidden/>
    <w:uiPriority w:val="0"/>
    <w:pPr>
      <w:ind w:right="80" w:rightChars="40"/>
    </w:pPr>
    <w:rPr>
      <w:rFonts w:ascii="Tahoma" w:hAnsi="Tahoma"/>
      <w:color w:val="FF0000"/>
      <w:sz w:val="21"/>
    </w:rPr>
  </w:style>
  <w:style w:type="paragraph" w:styleId="33">
    <w:name w:val="HTML Preformatted"/>
    <w:basedOn w:val="1"/>
    <w:link w:val="79"/>
    <w:semiHidden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</w:rPr>
  </w:style>
  <w:style w:type="paragraph" w:styleId="34">
    <w:name w:val="Normal (Web)"/>
    <w:basedOn w:val="1"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styleId="35">
    <w:name w:val="Title"/>
    <w:link w:val="91"/>
    <w:qFormat/>
    <w:uiPriority w:val="0"/>
    <w:pPr>
      <w:keepLines/>
      <w:overflowPunct w:val="0"/>
      <w:autoSpaceDE w:val="0"/>
      <w:autoSpaceDN w:val="0"/>
      <w:adjustRightInd w:val="0"/>
      <w:spacing w:after="120"/>
      <w:ind/>
      <w:textAlignment w:val="baseline"/>
    </w:pPr>
    <w:rPr>
      <w:rFonts w:ascii="宋体" w:hAnsi="宋体" w:eastAsia="宋体" w:cs="Times New Roman"/>
      <w:sz w:val="48"/>
      <w:lang w:val="en-US" w:eastAsia="zh-CN" w:bidi="ar-SA"/>
    </w:rPr>
  </w:style>
  <w:style w:type="paragraph" w:styleId="36">
    <w:name w:val="annotation subject"/>
    <w:basedOn w:val="16"/>
    <w:next w:val="16"/>
    <w:link w:val="84"/>
    <w:semiHidden/>
    <w:unhideWhenUsed/>
    <w:uiPriority w:val="99"/>
    <w:rPr>
      <w:b/>
      <w:bCs/>
    </w:rPr>
  </w:style>
  <w:style w:type="table" w:styleId="38">
    <w:name w:val="Table Grid"/>
    <w:basedOn w:val="3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iPriority w:val="0"/>
  </w:style>
  <w:style w:type="character" w:styleId="42">
    <w:name w:val="FollowedHyperlink"/>
    <w:semiHidden/>
    <w:uiPriority w:val="0"/>
    <w:rPr>
      <w:color w:val="800080"/>
      <w:u w:val="single"/>
    </w:rPr>
  </w:style>
  <w:style w:type="character" w:styleId="43">
    <w:name w:val="Emphasis"/>
    <w:qFormat/>
    <w:uiPriority w:val="0"/>
    <w:rPr>
      <w:i/>
      <w:iCs/>
    </w:rPr>
  </w:style>
  <w:style w:type="character" w:styleId="44">
    <w:name w:val="HTML Typewriter"/>
    <w:basedOn w:val="3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45">
    <w:name w:val="Hyperlink"/>
    <w:uiPriority w:val="99"/>
    <w:rPr>
      <w:color w:val="0000FF"/>
      <w:u w:val="single"/>
    </w:rPr>
  </w:style>
  <w:style w:type="character" w:styleId="46">
    <w:name w:val="HTML Code"/>
    <w:semiHidden/>
    <w:uiPriority w:val="99"/>
    <w:rPr>
      <w:rFonts w:ascii="Arial Unicode MS" w:hAnsi="Arial Unicode MS" w:eastAsia="Arial Unicode MS" w:cs="Arial Unicode MS"/>
      <w:sz w:val="20"/>
      <w:szCs w:val="20"/>
    </w:rPr>
  </w:style>
  <w:style w:type="character" w:styleId="47">
    <w:name w:val="annotation reference"/>
    <w:semiHidden/>
    <w:uiPriority w:val="0"/>
    <w:rPr>
      <w:sz w:val="21"/>
      <w:szCs w:val="21"/>
    </w:rPr>
  </w:style>
  <w:style w:type="character" w:styleId="48">
    <w:name w:val="footnote reference"/>
    <w:semiHidden/>
    <w:uiPriority w:val="0"/>
    <w:rPr>
      <w:position w:val="6"/>
      <w:sz w:val="16"/>
    </w:rPr>
  </w:style>
  <w:style w:type="paragraph" w:customStyle="1" w:styleId="49">
    <w:name w:val="Checklist-X"/>
    <w:basedOn w:val="50"/>
    <w:uiPriority w:val="0"/>
  </w:style>
  <w:style w:type="paragraph" w:customStyle="1" w:styleId="50">
    <w:name w:val="Checklist"/>
    <w:basedOn w:val="51"/>
    <w:uiPriority w:val="0"/>
    <w:pPr>
      <w:ind w:left="3427" w:hanging="547"/>
    </w:pPr>
  </w:style>
  <w:style w:type="paragraph" w:customStyle="1" w:styleId="51">
    <w:name w:val="Bullet"/>
    <w:basedOn w:val="4"/>
    <w:uiPriority w:val="0"/>
    <w:pPr>
      <w:keepLines/>
      <w:spacing w:before="60" w:after="60"/>
      <w:ind w:left="3096" w:hanging="216"/>
    </w:pPr>
  </w:style>
  <w:style w:type="paragraph" w:customStyle="1" w:styleId="52">
    <w:name w:val="tty132"/>
    <w:basedOn w:val="53"/>
    <w:uiPriority w:val="0"/>
    <w:rPr>
      <w:sz w:val="12"/>
    </w:rPr>
  </w:style>
  <w:style w:type="paragraph" w:customStyle="1" w:styleId="53">
    <w:name w:val="tty80"/>
    <w:basedOn w:val="1"/>
    <w:uiPriority w:val="0"/>
    <w:pPr>
      <w:overflowPunct w:val="0"/>
      <w:autoSpaceDE w:val="0"/>
      <w:autoSpaceDN w:val="0"/>
      <w:adjustRightInd w:val="0"/>
      <w:textAlignment w:val="baseline"/>
    </w:pPr>
    <w:rPr>
      <w:rFonts w:ascii="Courier New" w:hAnsi="Courier New" w:eastAsia="宋体"/>
      <w:sz w:val="20"/>
      <w:szCs w:val="20"/>
    </w:rPr>
  </w:style>
  <w:style w:type="paragraph" w:customStyle="1" w:styleId="54">
    <w:name w:val="hanging indent"/>
    <w:basedOn w:val="4"/>
    <w:uiPriority w:val="0"/>
    <w:pPr>
      <w:keepLines/>
      <w:ind w:left="5400" w:hanging="2880"/>
    </w:pPr>
  </w:style>
  <w:style w:type="paragraph" w:customStyle="1" w:styleId="55">
    <w:name w:val="Table Text"/>
    <w:basedOn w:val="1"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customStyle="1" w:styleId="56">
    <w:name w:val="Number List"/>
    <w:basedOn w:val="4"/>
    <w:uiPriority w:val="0"/>
    <w:pPr>
      <w:spacing w:before="60" w:after="60"/>
      <w:ind w:left="3240" w:hanging="360"/>
    </w:pPr>
  </w:style>
  <w:style w:type="paragraph" w:customStyle="1" w:styleId="57">
    <w:name w:val="Heading Bar"/>
    <w:basedOn w:val="1"/>
    <w:next w:val="6"/>
    <w:uiPriority w:val="0"/>
    <w:pPr>
      <w:keepNext/>
      <w:keepLines/>
      <w:shd w:val="solid" w:color="auto" w:fill="auto"/>
      <w:overflowPunct w:val="0"/>
      <w:autoSpaceDE w:val="0"/>
      <w:autoSpaceDN w:val="0"/>
      <w:adjustRightInd w:val="0"/>
      <w:spacing w:before="240"/>
      <w:ind w:right="7589"/>
      <w:textAlignment w:val="baseline"/>
    </w:pPr>
    <w:rPr>
      <w:rFonts w:ascii="Book Antiqua" w:hAnsi="Book Antiqua" w:eastAsia="宋体"/>
      <w:color w:val="FFFFFF"/>
      <w:sz w:val="8"/>
      <w:szCs w:val="20"/>
    </w:rPr>
  </w:style>
  <w:style w:type="paragraph" w:customStyle="1" w:styleId="58">
    <w:name w:val="Info Box"/>
    <w:basedOn w:val="4"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59">
    <w:name w:val="tty180"/>
    <w:basedOn w:val="53"/>
    <w:uiPriority w:val="0"/>
    <w:pPr>
      <w:ind w:right="-720"/>
    </w:pPr>
    <w:rPr>
      <w:sz w:val="8"/>
    </w:rPr>
  </w:style>
  <w:style w:type="paragraph" w:customStyle="1" w:styleId="60">
    <w:name w:val="Title Bar"/>
    <w:basedOn w:val="1"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61">
    <w:name w:val="tty80 indent"/>
    <w:basedOn w:val="53"/>
    <w:uiPriority w:val="0"/>
    <w:pPr>
      <w:ind w:left="2895"/>
    </w:pPr>
  </w:style>
  <w:style w:type="paragraph" w:customStyle="1" w:styleId="62">
    <w:name w:val="TOC 标题1"/>
    <w:basedOn w:val="1"/>
    <w:uiPriority w:val="0"/>
    <w:pPr>
      <w:keepNext/>
      <w:pageBreakBefore/>
      <w:pBdr>
        <w:top w:val="single" w:color="auto" w:sz="48" w:space="26"/>
      </w:pBdr>
      <w:overflowPunct w:val="0"/>
      <w:autoSpaceDE w:val="0"/>
      <w:autoSpaceDN w:val="0"/>
      <w:adjustRightInd w:val="0"/>
      <w:spacing w:before="960" w:after="960"/>
      <w:ind w:left="2520"/>
      <w:textAlignment w:val="baseline"/>
    </w:pPr>
    <w:rPr>
      <w:rFonts w:ascii="Book Antiqua" w:hAnsi="Book Antiqua" w:eastAsia="宋体"/>
      <w:sz w:val="36"/>
      <w:szCs w:val="20"/>
    </w:rPr>
  </w:style>
  <w:style w:type="character" w:customStyle="1" w:styleId="63">
    <w:name w:val="Chapter Title"/>
    <w:basedOn w:val="39"/>
    <w:uiPriority w:val="0"/>
  </w:style>
  <w:style w:type="paragraph" w:customStyle="1" w:styleId="64">
    <w:name w:val="Legal"/>
    <w:basedOn w:val="1"/>
    <w:uiPriority w:val="0"/>
    <w:pPr>
      <w:overflowPunct w:val="0"/>
      <w:autoSpaceDE w:val="0"/>
      <w:autoSpaceDN w:val="0"/>
      <w:adjustRightInd w:val="0"/>
      <w:spacing w:after="240"/>
      <w:ind w:left="2160"/>
      <w:textAlignment w:val="baseline"/>
    </w:pPr>
    <w:rPr>
      <w:rFonts w:ascii="Times" w:hAnsi="Times" w:eastAsia="宋体"/>
      <w:sz w:val="20"/>
      <w:szCs w:val="20"/>
    </w:rPr>
  </w:style>
  <w:style w:type="character" w:customStyle="1" w:styleId="65">
    <w:name w:val="Highlighted Variable"/>
    <w:uiPriority w:val="0"/>
    <w:rPr>
      <w:color w:val="0000FF"/>
    </w:rPr>
  </w:style>
  <w:style w:type="paragraph" w:customStyle="1" w:styleId="66">
    <w:name w:val="Note"/>
    <w:basedOn w:val="4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67">
    <w:name w:val="Table Heading"/>
    <w:basedOn w:val="55"/>
    <w:uiPriority w:val="0"/>
    <w:pPr>
      <w:spacing w:before="120" w:after="120"/>
    </w:pPr>
    <w:rPr>
      <w:b/>
    </w:rPr>
  </w:style>
  <w:style w:type="paragraph" w:customStyle="1" w:styleId="68">
    <w:name w:val="Title-Major"/>
    <w:basedOn w:val="35"/>
    <w:uiPriority w:val="0"/>
    <w:pPr/>
    <w:rPr>
      <w:rFonts w:ascii="宋体" w:hAnsi="宋体" w:eastAsia="宋体"/>
      <w:smallCaps/>
    </w:rPr>
  </w:style>
  <w:style w:type="paragraph" w:customStyle="1" w:styleId="69">
    <w:name w:val="Route Title"/>
    <w:basedOn w:val="1"/>
    <w:uiPriority w:val="0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70">
    <w:name w:val="12 text"/>
    <w:basedOn w:val="1"/>
    <w:uiPriority w:val="0"/>
    <w:pPr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hAnsi="Arial" w:eastAsia="宋体"/>
      <w:sz w:val="20"/>
      <w:szCs w:val="20"/>
    </w:rPr>
  </w:style>
  <w:style w:type="paragraph" w:customStyle="1" w:styleId="71">
    <w:name w:val="18 title"/>
    <w:basedOn w:val="1"/>
    <w:uiPriority w:val="0"/>
    <w:pPr>
      <w:overflowPunct w:val="0"/>
      <w:autoSpaceDE w:val="0"/>
      <w:autoSpaceDN w:val="0"/>
      <w:adjustRightInd w:val="0"/>
      <w:spacing w:before="120" w:after="240"/>
      <w:textAlignment w:val="baseline"/>
    </w:pPr>
    <w:rPr>
      <w:rFonts w:ascii="Arial" w:hAnsi="Arial" w:eastAsia="宋体"/>
      <w:b/>
      <w:sz w:val="36"/>
      <w:szCs w:val="20"/>
    </w:rPr>
  </w:style>
  <w:style w:type="paragraph" w:customStyle="1" w:styleId="72">
    <w:name w:val="Heading 21"/>
    <w:basedOn w:val="4"/>
    <w:next w:val="4"/>
    <w:uiPriority w:val="0"/>
    <w:pPr>
      <w:keepNext/>
      <w:keepLines/>
      <w:pageBreakBefore/>
      <w:widowControl w:val="0"/>
      <w:pBdr>
        <w:top w:val="single" w:color="auto" w:sz="30" w:space="4"/>
      </w:pBdr>
      <w:overflowPunct/>
      <w:ind w:left="0"/>
      <w:jc w:val="both"/>
    </w:pPr>
    <w:rPr>
      <w:b/>
      <w:color w:val="000000"/>
      <w:sz w:val="28"/>
      <w:lang w:val="en-AU"/>
    </w:rPr>
  </w:style>
  <w:style w:type="paragraph" w:customStyle="1" w:styleId="73">
    <w:name w:val="TOC 2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4">
    <w:name w:val="TOC 3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288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5">
    <w:name w:val="TOC 4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3240"/>
      <w:textAlignment w:val="baseline"/>
    </w:pPr>
    <w:rPr>
      <w:rFonts w:ascii="Book Antiqua" w:hAnsi="Book Antiqua" w:eastAsia="宋体"/>
      <w:sz w:val="18"/>
      <w:szCs w:val="20"/>
      <w:lang w:val="en-AU"/>
    </w:rPr>
  </w:style>
  <w:style w:type="character" w:customStyle="1" w:styleId="76">
    <w:name w:val="greyed_out1"/>
    <w:uiPriority w:val="0"/>
    <w:rPr>
      <w:color w:val="777777"/>
    </w:rPr>
  </w:style>
  <w:style w:type="paragraph" w:styleId="77">
    <w:name w:val="List Paragraph"/>
    <w:basedOn w:val="1"/>
    <w:qFormat/>
    <w:uiPriority w:val="34"/>
    <w:pPr>
      <w:overflowPunct w:val="0"/>
      <w:autoSpaceDE w:val="0"/>
      <w:autoSpaceDN w:val="0"/>
      <w:adjustRightInd w:val="0"/>
      <w:ind w:firstLine="420" w:firstLineChars="200"/>
      <w:textAlignment w:val="baseline"/>
    </w:pPr>
    <w:rPr>
      <w:rFonts w:ascii="Book Antiqua" w:hAnsi="Book Antiqua" w:eastAsia="宋体"/>
      <w:sz w:val="20"/>
      <w:szCs w:val="20"/>
    </w:rPr>
  </w:style>
  <w:style w:type="character" w:customStyle="1" w:styleId="78">
    <w:name w:val="Body Text Char"/>
    <w:link w:val="4"/>
    <w:uiPriority w:val="0"/>
    <w:rPr>
      <w:rFonts w:ascii="Book Antiqua" w:hAnsi="Book Antiqua"/>
    </w:rPr>
  </w:style>
  <w:style w:type="character" w:customStyle="1" w:styleId="79">
    <w:name w:val="HTML Preformatted Char"/>
    <w:link w:val="33"/>
    <w:semiHidden/>
    <w:uiPriority w:val="99"/>
    <w:rPr>
      <w:rFonts w:ascii="Arial Unicode MS" w:hAnsi="Arial Unicode MS" w:eastAsia="Arial Unicode MS" w:cs="Arial Unicode MS"/>
    </w:rPr>
  </w:style>
  <w:style w:type="character" w:customStyle="1" w:styleId="80">
    <w:name w:val="x9s"/>
    <w:basedOn w:val="39"/>
    <w:uiPriority w:val="0"/>
  </w:style>
  <w:style w:type="paragraph" w:customStyle="1" w:styleId="81">
    <w:name w:val="APS-본문1"/>
    <w:basedOn w:val="1"/>
    <w:uiPriority w:val="99"/>
    <w:pPr>
      <w:overflowPunct w:val="0"/>
      <w:autoSpaceDE w:val="0"/>
      <w:autoSpaceDN w:val="0"/>
      <w:spacing w:beforeLines="25" w:line="320" w:lineRule="atLeast"/>
      <w:ind w:left="800" w:leftChars="500"/>
    </w:pPr>
    <w:rPr>
      <w:rFonts w:ascii="Arial" w:hAnsi="Arial" w:eastAsia="宋体" w:cs="Arial"/>
      <w:sz w:val="20"/>
      <w:szCs w:val="20"/>
      <w:lang w:eastAsia="ko-KR"/>
    </w:rPr>
  </w:style>
  <w:style w:type="character" w:customStyle="1" w:styleId="82">
    <w:name w:val="sbuginternalcontent"/>
    <w:basedOn w:val="39"/>
    <w:uiPriority w:val="0"/>
  </w:style>
  <w:style w:type="character" w:customStyle="1" w:styleId="83">
    <w:name w:val="Comment Text Char"/>
    <w:basedOn w:val="39"/>
    <w:link w:val="16"/>
    <w:semiHidden/>
    <w:uiPriority w:val="0"/>
    <w:rPr>
      <w:rFonts w:ascii="Book Antiqua" w:hAnsi="Book Antiqua"/>
    </w:rPr>
  </w:style>
  <w:style w:type="character" w:customStyle="1" w:styleId="84">
    <w:name w:val="Comment Subject Char"/>
    <w:basedOn w:val="83"/>
    <w:link w:val="36"/>
    <w:semiHidden/>
    <w:uiPriority w:val="99"/>
    <w:rPr>
      <w:rFonts w:ascii="Book Antiqua" w:hAnsi="Book Antiqua"/>
      <w:b/>
      <w:bCs/>
    </w:rPr>
  </w:style>
  <w:style w:type="paragraph" w:customStyle="1" w:styleId="85">
    <w:name w:val="TOC Heading"/>
    <w:basedOn w:val="3"/>
    <w:next w:val="1"/>
    <w:unhideWhenUsed/>
    <w:qFormat/>
    <w:uiPriority w:val="39"/>
    <w:pPr>
      <w:pBdr>
        <w:top w:val="none" w:color="auto" w:sz="0" w:space="0"/>
      </w:pBdr>
      <w:overflowPunct/>
      <w:autoSpaceDE/>
      <w:autoSpaceDN/>
      <w:adjustRightInd/>
      <w:spacing w:before="480" w:beforeAutospacing="0" w:after="0" w:afterAutospacing="0" w:line="276" w:lineRule="auto"/>
      <w:ind w:right="0"/>
      <w:textAlignment w:val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  <w:lang w:eastAsia="en-US"/>
    </w:rPr>
  </w:style>
  <w:style w:type="character" w:customStyle="1" w:styleId="86">
    <w:name w:val="apple-style-span"/>
    <w:basedOn w:val="39"/>
    <w:uiPriority w:val="0"/>
  </w:style>
  <w:style w:type="character" w:customStyle="1" w:styleId="87">
    <w:name w:val="xq"/>
    <w:basedOn w:val="39"/>
    <w:uiPriority w:val="0"/>
  </w:style>
  <w:style w:type="character" w:customStyle="1" w:styleId="88">
    <w:name w:val="apple-converted-space"/>
    <w:basedOn w:val="39"/>
    <w:uiPriority w:val="0"/>
  </w:style>
  <w:style w:type="character" w:customStyle="1" w:styleId="89">
    <w:name w:val="kmcontent"/>
    <w:basedOn w:val="39"/>
    <w:uiPriority w:val="0"/>
  </w:style>
  <w:style w:type="character" w:customStyle="1" w:styleId="90">
    <w:name w:val="p_afhovertarget"/>
    <w:basedOn w:val="39"/>
    <w:uiPriority w:val="0"/>
  </w:style>
  <w:style w:type="character" w:customStyle="1" w:styleId="91">
    <w:name w:val="Title Char"/>
    <w:basedOn w:val="39"/>
    <w:link w:val="35"/>
    <w:uiPriority w:val="0"/>
    <w:rPr>
      <w:rFonts w:ascii="Book Antiqua" w:hAnsi="Book Antiqua"/>
      <w:sz w:val="48"/>
    </w:rPr>
  </w:style>
  <w:style w:type="paragraph" w:customStyle="1" w:styleId="92">
    <w:name w:val="sql8"/>
    <w:basedOn w:val="1"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customStyle="1" w:styleId="93">
    <w:name w:val="awr"/>
    <w:basedOn w:val="1"/>
    <w:uiPriority w:val="0"/>
    <w:pPr>
      <w:spacing w:before="100" w:beforeAutospacing="1" w:after="100" w:afterAutospacing="1"/>
    </w:pPr>
  </w:style>
  <w:style w:type="character" w:customStyle="1" w:styleId="94">
    <w:name w:val="Heading 2 Char"/>
    <w:basedOn w:val="39"/>
    <w:link w:val="5"/>
    <w:uiPriority w:val="0"/>
    <w:rPr>
      <w:rFonts w:asciiTheme="minorEastAsia" w:hAnsiTheme="minorEastAsia" w:eastAsiaTheme="minorEastAsia"/>
      <w:b/>
      <w:bCs/>
      <w:sz w:val="24"/>
      <w:szCs w:val="24"/>
      <w:lang w:val="en-GB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oleObject" Target="embeddings/oleObject2.bin"/><Relationship Id="rId11" Type="http://schemas.openxmlformats.org/officeDocument/2006/relationships/image" Target="media/image1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peyton/Library/Containers/com.kingsoft.wpsoffice.mac/Data/C:\Documents%20and%20Settings\keeng\Local%20Settings\Temporary%20Internet%20Files\OLK359\Customer(Application)_Troubleshooting_YYYY-MM-DD_Repo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1"/>
    <customShpInfo spid="_x0000_s2050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A21708-14CB-489F-B4EF-3464DB9F87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Customer(Application)_Troubleshooting_YYYY-MM-DD_Reporter.dot</Template>
  <Company>Oracle China</Company>
  <Pages>12</Pages>
  <Words>2744</Words>
  <Characters>17372</Characters>
  <Lines>144</Lines>
  <Paragraphs>40</Paragraphs>
  <TotalTime>3977</TotalTime>
  <ScaleCrop>false</ScaleCrop>
  <LinksUpToDate>false</LinksUpToDate>
  <CharactersWithSpaces>20076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2023-06-07T18:50:00Z</dcterms:created>
  <dc:creator>Oracle SSC</dc:creator>
  <cp:lastModifiedBy>peyton</cp:lastModifiedBy>
  <cp:lastPrinted>2019-11-30T19:28:00Z</cp:lastPrinted>
  <dcterms:modified xsi:type="dcterms:W3CDTF">2026-05-26T10:11:01Z</dcterms:modified>
  <cp:revision>487</cp:revision>
  <dc:title>核心系统交流记录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2025-05-15T09:04:50Z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185013be-ab57-4f5c-9bc5-865600975f43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KSOProductBuildVer">
    <vt:lpwstr>2052-12.1.25895.25895</vt:lpwstr>
  </property>
  <property fmtid="{D5CDD505-2E9C-101B-9397-08002B2CF9AE}" pid="16" name="ICV">
    <vt:lpwstr>38FB596FF32A9CA8CF160C6A8E322805_42</vt:lpwstr>
  </property>
</Properties>
</file>